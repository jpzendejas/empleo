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A4EB37" w14:textId="77777777" w:rsidR="00BE4EF5" w:rsidRDefault="003B7FDB" w:rsidP="00DE6581">
      <w:pPr>
        <w:pStyle w:val="Sinespaciado"/>
        <w:rPr>
          <w:rFonts w:ascii="Engravers MT" w:hAnsi="Engravers MT"/>
          <w:sz w:val="48"/>
          <w:szCs w:val="48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C003A9" wp14:editId="0059310E">
                <wp:simplePos x="0" y="0"/>
                <wp:positionH relativeFrom="margin">
                  <wp:align>right</wp:align>
                </wp:positionH>
                <wp:positionV relativeFrom="paragraph">
                  <wp:posOffset>-611951</wp:posOffset>
                </wp:positionV>
                <wp:extent cx="3887816" cy="532435"/>
                <wp:effectExtent l="0" t="0" r="0" b="127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7816" cy="532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144AB7" w14:textId="77777777" w:rsidR="003B7FDB" w:rsidRPr="001F2BA2" w:rsidRDefault="003B7FDB" w:rsidP="00DE6581">
                            <w:pPr>
                              <w:rPr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1F2BA2">
                              <w:rPr>
                                <w:b/>
                                <w:noProof/>
                                <w:sz w:val="48"/>
                                <w:szCs w:val="48"/>
                                <w:lang w:val="es-MX" w:eastAsia="es-ES"/>
                              </w:rPr>
                              <w:t>J</w:t>
                            </w:r>
                            <w:r w:rsidRPr="001F2BA2">
                              <w:rPr>
                                <w:noProof/>
                                <w:sz w:val="48"/>
                                <w:szCs w:val="48"/>
                                <w:lang w:val="es-MX" w:eastAsia="es-ES"/>
                              </w:rPr>
                              <w:t xml:space="preserve">ose </w:t>
                            </w:r>
                            <w:r w:rsidRPr="001F2BA2">
                              <w:rPr>
                                <w:b/>
                                <w:noProof/>
                                <w:sz w:val="48"/>
                                <w:szCs w:val="48"/>
                                <w:lang w:val="es-MX" w:eastAsia="es-ES"/>
                              </w:rPr>
                              <w:t>J</w:t>
                            </w:r>
                            <w:r w:rsidRPr="001F2BA2">
                              <w:rPr>
                                <w:noProof/>
                                <w:sz w:val="48"/>
                                <w:szCs w:val="48"/>
                                <w:lang w:val="es-MX" w:eastAsia="es-ES"/>
                              </w:rPr>
                              <w:t xml:space="preserve">avier </w:t>
                            </w:r>
                            <w:r w:rsidRPr="001F2BA2">
                              <w:rPr>
                                <w:b/>
                                <w:noProof/>
                                <w:sz w:val="48"/>
                                <w:szCs w:val="48"/>
                                <w:lang w:val="es-MX" w:eastAsia="es-ES"/>
                              </w:rPr>
                              <w:t>L</w:t>
                            </w:r>
                            <w:r w:rsidRPr="001F2BA2">
                              <w:rPr>
                                <w:noProof/>
                                <w:sz w:val="48"/>
                                <w:szCs w:val="48"/>
                                <w:lang w:val="es-MX" w:eastAsia="es-ES"/>
                              </w:rPr>
                              <w:t xml:space="preserve">opez </w:t>
                            </w:r>
                            <w:r w:rsidRPr="001F2BA2">
                              <w:rPr>
                                <w:b/>
                                <w:noProof/>
                                <w:sz w:val="48"/>
                                <w:szCs w:val="48"/>
                                <w:lang w:val="es-MX" w:eastAsia="es-ES"/>
                              </w:rPr>
                              <w:t>H</w:t>
                            </w:r>
                            <w:r w:rsidRPr="001F2BA2">
                              <w:rPr>
                                <w:noProof/>
                                <w:sz w:val="48"/>
                                <w:szCs w:val="48"/>
                                <w:lang w:val="es-MX" w:eastAsia="es-ES"/>
                              </w:rPr>
                              <w:t>ernandez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06A531" id="_x0000_t202" coordsize="21600,21600" o:spt="202" path="m,l,21600r21600,l21600,xe">
                <v:stroke joinstyle="miter"/>
                <v:path gradientshapeok="t" o:connecttype="rect"/>
              </v:shapetype>
              <v:shape id="Cuadro de texto 18" o:spid="_x0000_s1026" type="#_x0000_t202" style="position:absolute;left:0;text-align:left;margin-left:254.95pt;margin-top:-48.2pt;width:306.15pt;height:41.9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" filled="f" stroked="f" strokeweight=".5pt">
                <v:textbox>
                  <w:txbxContent>
                    <w:p w:rsidR="003B7FDB" w:rsidRPr="001F2BA2" w:rsidRDefault="003B7FDB" w:rsidP="00DE6581">
                      <w:pPr>
                        <w:rPr>
                          <w:sz w:val="48"/>
                          <w:szCs w:val="48"/>
                          <w:lang w:val="es-MX"/>
                        </w:rPr>
                      </w:pPr>
                      <w:r w:rsidRPr="001F2BA2">
                        <w:rPr>
                          <w:b/>
                          <w:noProof/>
                          <w:sz w:val="48"/>
                          <w:szCs w:val="48"/>
                          <w:lang w:val="es-MX" w:eastAsia="es-ES"/>
                        </w:rPr>
                        <w:t>J</w:t>
                      </w:r>
                      <w:r w:rsidRPr="001F2BA2">
                        <w:rPr>
                          <w:noProof/>
                          <w:sz w:val="48"/>
                          <w:szCs w:val="48"/>
                          <w:lang w:val="es-MX" w:eastAsia="es-ES"/>
                        </w:rPr>
                        <w:t xml:space="preserve">ose </w:t>
                      </w:r>
                      <w:r w:rsidRPr="001F2BA2">
                        <w:rPr>
                          <w:b/>
                          <w:noProof/>
                          <w:sz w:val="48"/>
                          <w:szCs w:val="48"/>
                          <w:lang w:val="es-MX" w:eastAsia="es-ES"/>
                        </w:rPr>
                        <w:t>J</w:t>
                      </w:r>
                      <w:r w:rsidRPr="001F2BA2">
                        <w:rPr>
                          <w:noProof/>
                          <w:sz w:val="48"/>
                          <w:szCs w:val="48"/>
                          <w:lang w:val="es-MX" w:eastAsia="es-ES"/>
                        </w:rPr>
                        <w:t xml:space="preserve">avier </w:t>
                      </w:r>
                      <w:r w:rsidRPr="001F2BA2">
                        <w:rPr>
                          <w:b/>
                          <w:noProof/>
                          <w:sz w:val="48"/>
                          <w:szCs w:val="48"/>
                          <w:lang w:val="es-MX" w:eastAsia="es-ES"/>
                        </w:rPr>
                        <w:t>L</w:t>
                      </w:r>
                      <w:r w:rsidRPr="001F2BA2">
                        <w:rPr>
                          <w:noProof/>
                          <w:sz w:val="48"/>
                          <w:szCs w:val="48"/>
                          <w:lang w:val="es-MX" w:eastAsia="es-ES"/>
                        </w:rPr>
                        <w:t xml:space="preserve">opez </w:t>
                      </w:r>
                      <w:r w:rsidRPr="001F2BA2">
                        <w:rPr>
                          <w:b/>
                          <w:noProof/>
                          <w:sz w:val="48"/>
                          <w:szCs w:val="48"/>
                          <w:lang w:val="es-MX" w:eastAsia="es-ES"/>
                        </w:rPr>
                        <w:t>H</w:t>
                      </w:r>
                      <w:r w:rsidRPr="001F2BA2">
                        <w:rPr>
                          <w:noProof/>
                          <w:sz w:val="48"/>
                          <w:szCs w:val="48"/>
                          <w:lang w:val="es-MX" w:eastAsia="es-ES"/>
                        </w:rPr>
                        <w:t>ernandez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47CBC" w:rsidRPr="00247CBC">
        <w:rPr>
          <w:rFonts w:ascii="Engravers MT" w:hAnsi="Engravers MT"/>
          <w:noProof/>
          <w:sz w:val="48"/>
          <w:szCs w:val="48"/>
          <w:lang w:val="es-MX" w:eastAsia="es-MX"/>
        </w:rPr>
        <w:drawing>
          <wp:anchor distT="0" distB="0" distL="114300" distR="114300" simplePos="0" relativeHeight="251684864" behindDoc="1" locked="0" layoutInCell="1" allowOverlap="1" wp14:anchorId="78BBA493" wp14:editId="51A587F9">
            <wp:simplePos x="0" y="0"/>
            <wp:positionH relativeFrom="margin">
              <wp:align>left</wp:align>
            </wp:positionH>
            <wp:positionV relativeFrom="paragraph">
              <wp:posOffset>1</wp:posOffset>
            </wp:positionV>
            <wp:extent cx="1504950" cy="1742440"/>
            <wp:effectExtent l="0" t="0" r="0" b="0"/>
            <wp:wrapTight wrapText="bothSides">
              <wp:wrapPolygon edited="0">
                <wp:start x="0" y="0"/>
                <wp:lineTo x="0" y="21254"/>
                <wp:lineTo x="21327" y="21254"/>
                <wp:lineTo x="21327" y="0"/>
                <wp:lineTo x="0" y="0"/>
              </wp:wrapPolygon>
            </wp:wrapTight>
            <wp:docPr id="1" name="Imagen 1" descr="E:\documentos 2019\Documentos\UTS\titulo t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os 2019\Documentos\UTS\titulo ts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6" t="33315" r="73916" b="35145"/>
                    <a:stretch/>
                  </pic:blipFill>
                  <pic:spPr bwMode="auto">
                    <a:xfrm>
                      <a:off x="0" y="0"/>
                      <a:ext cx="150495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BA2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5E4B53" wp14:editId="7D440C3B">
                <wp:simplePos x="0" y="0"/>
                <wp:positionH relativeFrom="margin">
                  <wp:posOffset>4924658</wp:posOffset>
                </wp:positionH>
                <wp:positionV relativeFrom="paragraph">
                  <wp:posOffset>15240</wp:posOffset>
                </wp:positionV>
                <wp:extent cx="1469398" cy="312163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9398" cy="3121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F0C07C" w14:textId="36961FB5" w:rsidR="003B7FDB" w:rsidRPr="001F2BA2" w:rsidRDefault="003B7FDB" w:rsidP="00DE6581">
                            <w:pP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1F2BA2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  <w:lang w:val="es-MX"/>
                              </w:rPr>
                              <w:t xml:space="preserve">464 </w:t>
                            </w:r>
                            <w:r w:rsidR="009E1691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  <w:lang w:val="es-MX"/>
                              </w:rPr>
                              <w:t>639</w:t>
                            </w:r>
                            <w:r w:rsidR="004C19A6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  <w:lang w:val="es-MX"/>
                              </w:rPr>
                              <w:t xml:space="preserve"> </w:t>
                            </w:r>
                            <w:r w:rsidR="009E1691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  <w:lang w:val="es-MX"/>
                              </w:rPr>
                              <w:t>45</w:t>
                            </w:r>
                            <w:r w:rsidR="004C19A6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  <w:lang w:val="es-MX"/>
                              </w:rPr>
                              <w:t xml:space="preserve"> </w:t>
                            </w:r>
                            <w:r w:rsidR="009E1691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  <w:lang w:val="es-MX"/>
                              </w:rPr>
                              <w:t>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5E4B53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7" type="#_x0000_t202" style="position:absolute;left:0;text-align:left;margin-left:387.75pt;margin-top:1.2pt;width:115.7pt;height:24.6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" filled="f" stroked="f" strokeweight=".5pt">
                <v:textbox>
                  <w:txbxContent>
                    <w:p w14:paraId="60F0C07C" w14:textId="36961FB5" w:rsidR="003B7FDB" w:rsidRPr="001F2BA2" w:rsidRDefault="003B7FDB" w:rsidP="00DE6581">
                      <w:pPr>
                        <w:rPr>
                          <w:rFonts w:asciiTheme="majorHAnsi" w:hAnsiTheme="majorHAnsi"/>
                          <w:b/>
                          <w:sz w:val="28"/>
                          <w:szCs w:val="28"/>
                          <w:lang w:val="es-MX"/>
                        </w:rPr>
                      </w:pPr>
                      <w:r w:rsidRPr="001F2BA2">
                        <w:rPr>
                          <w:rFonts w:asciiTheme="majorHAnsi" w:hAnsiTheme="majorHAnsi"/>
                          <w:b/>
                          <w:sz w:val="28"/>
                          <w:szCs w:val="28"/>
                          <w:lang w:val="es-MX"/>
                        </w:rPr>
                        <w:t xml:space="preserve">464 </w:t>
                      </w:r>
                      <w:r w:rsidR="009E1691">
                        <w:rPr>
                          <w:rFonts w:asciiTheme="majorHAnsi" w:hAnsiTheme="majorHAnsi"/>
                          <w:b/>
                          <w:sz w:val="28"/>
                          <w:szCs w:val="28"/>
                          <w:lang w:val="es-MX"/>
                        </w:rPr>
                        <w:t>639</w:t>
                      </w:r>
                      <w:r w:rsidR="004C19A6">
                        <w:rPr>
                          <w:rFonts w:asciiTheme="majorHAnsi" w:hAnsiTheme="majorHAnsi"/>
                          <w:b/>
                          <w:sz w:val="28"/>
                          <w:szCs w:val="28"/>
                          <w:lang w:val="es-MX"/>
                        </w:rPr>
                        <w:t xml:space="preserve"> </w:t>
                      </w:r>
                      <w:r w:rsidR="009E1691">
                        <w:rPr>
                          <w:rFonts w:asciiTheme="majorHAnsi" w:hAnsiTheme="majorHAnsi"/>
                          <w:b/>
                          <w:sz w:val="28"/>
                          <w:szCs w:val="28"/>
                          <w:lang w:val="es-MX"/>
                        </w:rPr>
                        <w:t>45</w:t>
                      </w:r>
                      <w:r w:rsidR="004C19A6">
                        <w:rPr>
                          <w:rFonts w:asciiTheme="majorHAnsi" w:hAnsiTheme="majorHAnsi"/>
                          <w:b/>
                          <w:sz w:val="28"/>
                          <w:szCs w:val="28"/>
                          <w:lang w:val="es-MX"/>
                        </w:rPr>
                        <w:t xml:space="preserve"> </w:t>
                      </w:r>
                      <w:r w:rsidR="009E1691">
                        <w:rPr>
                          <w:rFonts w:asciiTheme="majorHAnsi" w:hAnsiTheme="majorHAnsi"/>
                          <w:b/>
                          <w:sz w:val="28"/>
                          <w:szCs w:val="28"/>
                          <w:lang w:val="es-MX"/>
                        </w:rPr>
                        <w:t>54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2BA2">
        <w:rPr>
          <w:noProof/>
          <w:lang w:val="es-MX" w:eastAsia="es-MX"/>
        </w:rPr>
        <w:drawing>
          <wp:anchor distT="0" distB="0" distL="114300" distR="114300" simplePos="0" relativeHeight="251665408" behindDoc="1" locked="0" layoutInCell="1" allowOverlap="1" wp14:anchorId="17B71D67" wp14:editId="66EFC1C5">
            <wp:simplePos x="0" y="0"/>
            <wp:positionH relativeFrom="margin">
              <wp:align>right</wp:align>
            </wp:positionH>
            <wp:positionV relativeFrom="paragraph">
              <wp:posOffset>15385</wp:posOffset>
            </wp:positionV>
            <wp:extent cx="358775" cy="323850"/>
            <wp:effectExtent l="0" t="0" r="3175" b="0"/>
            <wp:wrapTight wrapText="bothSides">
              <wp:wrapPolygon edited="0">
                <wp:start x="0" y="0"/>
                <wp:lineTo x="0" y="20329"/>
                <wp:lineTo x="20644" y="20329"/>
                <wp:lineTo x="20644" y="0"/>
                <wp:lineTo x="0" y="0"/>
              </wp:wrapPolygon>
            </wp:wrapTight>
            <wp:docPr id="16" name="Imagen 1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5" t="14370" r="14366" b="14172"/>
                    <a:stretch/>
                  </pic:blipFill>
                  <pic:spPr bwMode="auto">
                    <a:xfrm>
                      <a:off x="0" y="0"/>
                      <a:ext cx="3587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E09ADC" w14:textId="77777777" w:rsidR="00DE6581" w:rsidRDefault="001F2BA2" w:rsidP="000874A5">
      <w:pPr>
        <w:pStyle w:val="Sinespaciado"/>
        <w:jc w:val="right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E99C1A" wp14:editId="1B165CC0">
                <wp:simplePos x="0" y="0"/>
                <wp:positionH relativeFrom="margin">
                  <wp:posOffset>3974553</wp:posOffset>
                </wp:positionH>
                <wp:positionV relativeFrom="paragraph">
                  <wp:posOffset>42746</wp:posOffset>
                </wp:positionV>
                <wp:extent cx="2453335" cy="300644"/>
                <wp:effectExtent l="0" t="0" r="0" b="444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335" cy="3006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AE49DE" w14:textId="77777777" w:rsidR="003B7FDB" w:rsidRPr="001F2BA2" w:rsidRDefault="003B7FDB">
                            <w:pPr>
                              <w:rPr>
                                <w:b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1F2BA2">
                              <w:rPr>
                                <w:b/>
                                <w:sz w:val="28"/>
                                <w:szCs w:val="28"/>
                                <w:lang w:val="es-MX"/>
                              </w:rPr>
                              <w:t>jose_che2408@outlook.es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E0526" id="Cuadro de texto 12" o:spid="_x0000_s1028" type="#_x0000_t202" style="position:absolute;left:0;text-align:left;margin-left:312.95pt;margin-top:3.35pt;width:193.2pt;height:23.6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" filled="f" stroked="f" strokeweight=".5pt">
                <v:textbox>
                  <w:txbxContent>
                    <w:p w:rsidR="003B7FDB" w:rsidRPr="001F2BA2" w:rsidRDefault="003B7FDB">
                      <w:pPr>
                        <w:rPr>
                          <w:b/>
                          <w:sz w:val="28"/>
                          <w:szCs w:val="28"/>
                          <w:lang w:val="es-MX"/>
                        </w:rPr>
                      </w:pPr>
                      <w:r w:rsidRPr="001F2BA2">
                        <w:rPr>
                          <w:b/>
                          <w:sz w:val="28"/>
                          <w:szCs w:val="28"/>
                          <w:lang w:val="es-MX"/>
                        </w:rPr>
                        <w:t>jose_che2408@outlook.es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660288" behindDoc="1" locked="0" layoutInCell="1" allowOverlap="1" wp14:anchorId="43F0FA48" wp14:editId="0EBE6F68">
            <wp:simplePos x="0" y="0"/>
            <wp:positionH relativeFrom="margin">
              <wp:align>right</wp:align>
            </wp:positionH>
            <wp:positionV relativeFrom="paragraph">
              <wp:posOffset>39555</wp:posOffset>
            </wp:positionV>
            <wp:extent cx="335280" cy="336550"/>
            <wp:effectExtent l="0" t="0" r="7620" b="6350"/>
            <wp:wrapTight wrapText="bothSides">
              <wp:wrapPolygon edited="0">
                <wp:start x="3682" y="0"/>
                <wp:lineTo x="0" y="3668"/>
                <wp:lineTo x="0" y="15894"/>
                <wp:lineTo x="1227" y="19562"/>
                <wp:lineTo x="3682" y="20785"/>
                <wp:lineTo x="17182" y="20785"/>
                <wp:lineTo x="19636" y="19562"/>
                <wp:lineTo x="20864" y="15894"/>
                <wp:lineTo x="20864" y="3668"/>
                <wp:lineTo x="17182" y="0"/>
                <wp:lineTo x="3682" y="0"/>
              </wp:wrapPolygon>
            </wp:wrapTight>
            <wp:docPr id="11" name="Imagen 1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A1C9C1" w14:textId="77777777" w:rsidR="00DE6581" w:rsidRPr="00DE6581" w:rsidRDefault="001F2BA2" w:rsidP="00DE6581">
      <w:r>
        <w:rPr>
          <w:noProof/>
          <w:lang w:val="es-MX" w:eastAsia="es-MX"/>
        </w:rPr>
        <w:drawing>
          <wp:anchor distT="0" distB="0" distL="114300" distR="114300" simplePos="0" relativeHeight="251662336" behindDoc="1" locked="0" layoutInCell="1" allowOverlap="1" wp14:anchorId="3AC494B1" wp14:editId="22890EB6">
            <wp:simplePos x="0" y="0"/>
            <wp:positionH relativeFrom="margin">
              <wp:align>right</wp:align>
            </wp:positionH>
            <wp:positionV relativeFrom="paragraph">
              <wp:posOffset>215900</wp:posOffset>
            </wp:positionV>
            <wp:extent cx="335280" cy="335280"/>
            <wp:effectExtent l="0" t="0" r="7620" b="7620"/>
            <wp:wrapTight wrapText="bothSides">
              <wp:wrapPolygon edited="0">
                <wp:start x="3682" y="0"/>
                <wp:lineTo x="0" y="3682"/>
                <wp:lineTo x="0" y="15955"/>
                <wp:lineTo x="1227" y="19636"/>
                <wp:lineTo x="3682" y="20864"/>
                <wp:lineTo x="17182" y="20864"/>
                <wp:lineTo x="19636" y="19636"/>
                <wp:lineTo x="20864" y="15955"/>
                <wp:lineTo x="20864" y="3682"/>
                <wp:lineTo x="17182" y="0"/>
                <wp:lineTo x="3682" y="0"/>
              </wp:wrapPolygon>
            </wp:wrapTight>
            <wp:docPr id="13" name="Imagen 13" descr="Image result for direccion ic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direccion icon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C5D729" w14:textId="77777777" w:rsidR="00DE6581" w:rsidRDefault="001F2BA2" w:rsidP="00DE6581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062FBC" wp14:editId="2B623469">
                <wp:simplePos x="0" y="0"/>
                <wp:positionH relativeFrom="margin">
                  <wp:posOffset>3277420</wp:posOffset>
                </wp:positionH>
                <wp:positionV relativeFrom="paragraph">
                  <wp:posOffset>59448</wp:posOffset>
                </wp:positionV>
                <wp:extent cx="3344545" cy="289367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4545" cy="2893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5083C4" w14:textId="77777777" w:rsidR="003B7FDB" w:rsidRPr="003C482E" w:rsidRDefault="003B7FDB" w:rsidP="00DE6581">
                            <w:pPr>
                              <w:jc w:val="left"/>
                              <w:rPr>
                                <w:b/>
                                <w:lang w:val="es-MX"/>
                              </w:rPr>
                            </w:pPr>
                            <w:r w:rsidRPr="003C482E">
                              <w:rPr>
                                <w:b/>
                                <w:lang w:val="es-MX"/>
                              </w:rPr>
                              <w:t>PRIVADA DEL ROSARIO # 416 COLONIA SAN JAVIER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2A6ED" id="Cuadro de texto 14" o:spid="_x0000_s1029" type="#_x0000_t202" style="position:absolute;left:0;text-align:left;margin-left:258.05pt;margin-top:4.7pt;width:263.35pt;height:22.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" filled="f" stroked="f" strokeweight=".5pt">
                <v:textbox>
                  <w:txbxContent>
                    <w:p w:rsidR="003B7FDB" w:rsidRPr="003C482E" w:rsidRDefault="003B7FDB" w:rsidP="00DE6581">
                      <w:pPr>
                        <w:jc w:val="left"/>
                        <w:rPr>
                          <w:b/>
                          <w:lang w:val="es-MX"/>
                        </w:rPr>
                      </w:pPr>
                      <w:r w:rsidRPr="003C482E">
                        <w:rPr>
                          <w:b/>
                          <w:lang w:val="es-MX"/>
                        </w:rPr>
                        <w:t>PRIVADA DEL ROSARIO # 416 COLONIA SAN JAVIER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DC4F3C" w14:textId="77777777" w:rsidR="00557132" w:rsidRDefault="00557132" w:rsidP="00DE6581"/>
    <w:p w14:paraId="4CD876B4" w14:textId="77777777" w:rsidR="003B7FDB" w:rsidRDefault="003B7FDB" w:rsidP="00DE6581"/>
    <w:p w14:paraId="274EC34A" w14:textId="77777777" w:rsidR="00557132" w:rsidRDefault="00557132" w:rsidP="00DE6581"/>
    <w:p w14:paraId="13A6B6F1" w14:textId="77777777" w:rsidR="00247CBC" w:rsidRDefault="00247CBC" w:rsidP="00DE6581"/>
    <w:p w14:paraId="7DC4F2D8" w14:textId="77777777" w:rsidR="00247CBC" w:rsidRDefault="00247CBC" w:rsidP="00DE6581"/>
    <w:p w14:paraId="07A54A9F" w14:textId="77777777" w:rsidR="00557132" w:rsidRPr="00557132" w:rsidRDefault="001302CC" w:rsidP="00557132">
      <w:pPr>
        <w:rPr>
          <w:b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82816" behindDoc="1" locked="0" layoutInCell="1" allowOverlap="1" wp14:anchorId="71817662" wp14:editId="0EA7906E">
            <wp:simplePos x="0" y="0"/>
            <wp:positionH relativeFrom="margin">
              <wp:align>right</wp:align>
            </wp:positionH>
            <wp:positionV relativeFrom="paragraph">
              <wp:posOffset>12210</wp:posOffset>
            </wp:positionV>
            <wp:extent cx="751840" cy="751840"/>
            <wp:effectExtent l="0" t="0" r="0" b="0"/>
            <wp:wrapTight wrapText="bothSides">
              <wp:wrapPolygon edited="0">
                <wp:start x="15872" y="0"/>
                <wp:lineTo x="6020" y="1642"/>
                <wp:lineTo x="0" y="4926"/>
                <wp:lineTo x="0" y="14777"/>
                <wp:lineTo x="547" y="17514"/>
                <wp:lineTo x="4926" y="20797"/>
                <wp:lineTo x="5473" y="20797"/>
                <wp:lineTo x="13682" y="20797"/>
                <wp:lineTo x="14230" y="20797"/>
                <wp:lineTo x="19155" y="17514"/>
                <wp:lineTo x="20797" y="4378"/>
                <wp:lineTo x="20797" y="1642"/>
                <wp:lineTo x="19155" y="0"/>
                <wp:lineTo x="15872" y="0"/>
              </wp:wrapPolygon>
            </wp:wrapTight>
            <wp:docPr id="31" name="Imagen 31" descr="Image result for objetivo ic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result for objetivo icon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40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132" w:rsidRPr="00557132">
        <w:rPr>
          <w:b/>
          <w:noProof/>
          <w:sz w:val="28"/>
          <w:szCs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5C8521" wp14:editId="716C3387">
                <wp:simplePos x="0" y="0"/>
                <wp:positionH relativeFrom="margin">
                  <wp:align>right</wp:align>
                </wp:positionH>
                <wp:positionV relativeFrom="paragraph">
                  <wp:posOffset>12604</wp:posOffset>
                </wp:positionV>
                <wp:extent cx="6607810" cy="0"/>
                <wp:effectExtent l="0" t="0" r="21590" b="1905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781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ECD736" id="Conector recto 20" o:spid="_x0000_s1026" style="position:absolute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69.1pt,1pt" to="989.4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b/>
          <w:sz w:val="28"/>
          <w:szCs w:val="28"/>
        </w:rPr>
        <w:t xml:space="preserve">                    </w:t>
      </w:r>
      <w:r w:rsidR="00557132" w:rsidRPr="00557132">
        <w:rPr>
          <w:b/>
          <w:sz w:val="28"/>
          <w:szCs w:val="28"/>
        </w:rPr>
        <w:t>OBJETIVO</w:t>
      </w:r>
    </w:p>
    <w:p w14:paraId="6B2C7CDE" w14:textId="77777777" w:rsidR="00DE6581" w:rsidRPr="006C64B4" w:rsidRDefault="006C64B4" w:rsidP="006C64B4">
      <w:pPr>
        <w:rPr>
          <w:rFonts w:ascii="Arial" w:hAnsi="Arial" w:cs="Arial"/>
        </w:rPr>
      </w:pPr>
      <w:r w:rsidRPr="006C64B4">
        <w:rPr>
          <w:rFonts w:ascii="Arial" w:hAnsi="Arial" w:cs="Arial"/>
        </w:rPr>
        <w:t>CRECER DÍA CON DÍA EN EL ÁMBITO LABORAL Y PERSONAL, APRENDER NUEVAS COSAS QUE ME AYUDEN A PODER DESARROLLARME MEJOR SER COMPETENTE ANTE EL MERCADO LABORAL</w:t>
      </w:r>
    </w:p>
    <w:p w14:paraId="24BF38F3" w14:textId="77777777" w:rsidR="00557132" w:rsidRDefault="001302CC" w:rsidP="00055BC8">
      <w:pPr>
        <w:jc w:val="both"/>
        <w:rPr>
          <w:b/>
          <w:sz w:val="28"/>
          <w:szCs w:val="28"/>
        </w:rPr>
      </w:pPr>
      <w:r w:rsidRPr="00557132">
        <w:rPr>
          <w:b/>
          <w:noProof/>
          <w:sz w:val="28"/>
          <w:szCs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01BB80" wp14:editId="60830845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6607810" cy="0"/>
                <wp:effectExtent l="0" t="0" r="21590" b="19050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781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03432B" id="Conector recto 24" o:spid="_x0000_s1026" style="position:absolute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69.1pt,.95pt" to="989.4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1F2BA2">
        <w:rPr>
          <w:noProof/>
          <w:lang w:val="es-MX" w:eastAsia="es-MX"/>
        </w:rPr>
        <w:drawing>
          <wp:anchor distT="0" distB="0" distL="114300" distR="114300" simplePos="0" relativeHeight="251677696" behindDoc="1" locked="0" layoutInCell="1" allowOverlap="1" wp14:anchorId="1DE1390D" wp14:editId="64567678">
            <wp:simplePos x="0" y="0"/>
            <wp:positionH relativeFrom="margin">
              <wp:align>left</wp:align>
            </wp:positionH>
            <wp:positionV relativeFrom="paragraph">
              <wp:posOffset>154305</wp:posOffset>
            </wp:positionV>
            <wp:extent cx="1156970" cy="1178560"/>
            <wp:effectExtent l="0" t="0" r="5080" b="2540"/>
            <wp:wrapTight wrapText="bothSides">
              <wp:wrapPolygon edited="0">
                <wp:start x="7469" y="0"/>
                <wp:lineTo x="5690" y="349"/>
                <wp:lineTo x="356" y="4539"/>
                <wp:lineTo x="0" y="8030"/>
                <wp:lineTo x="0" y="13966"/>
                <wp:lineTo x="1067" y="17457"/>
                <wp:lineTo x="6402" y="21297"/>
                <wp:lineTo x="7113" y="21297"/>
                <wp:lineTo x="14226" y="21297"/>
                <wp:lineTo x="15293" y="21297"/>
                <wp:lineTo x="20272" y="17457"/>
                <wp:lineTo x="21339" y="13966"/>
                <wp:lineTo x="21339" y="8030"/>
                <wp:lineTo x="20984" y="4888"/>
                <wp:lineTo x="16716" y="1047"/>
                <wp:lineTo x="14226" y="0"/>
                <wp:lineTo x="7469" y="0"/>
              </wp:wrapPolygon>
            </wp:wrapTight>
            <wp:docPr id="26" name="Imagen 2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970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5BC8">
        <w:rPr>
          <w:b/>
          <w:sz w:val="28"/>
          <w:szCs w:val="28"/>
        </w:rPr>
        <w:t xml:space="preserve">         </w:t>
      </w:r>
      <w:r>
        <w:rPr>
          <w:b/>
          <w:sz w:val="28"/>
          <w:szCs w:val="28"/>
        </w:rPr>
        <w:t xml:space="preserve">                             </w:t>
      </w:r>
      <w:r w:rsidR="00557132">
        <w:rPr>
          <w:b/>
          <w:sz w:val="28"/>
          <w:szCs w:val="28"/>
        </w:rPr>
        <w:t>APTITUDES</w:t>
      </w:r>
    </w:p>
    <w:p w14:paraId="56F8961F" w14:textId="77777777" w:rsidR="00557132" w:rsidRPr="00055BC8" w:rsidRDefault="006C64B4" w:rsidP="00055BC8">
      <w:pPr>
        <w:jc w:val="right"/>
        <w:rPr>
          <w:rFonts w:ascii="Arial" w:hAnsi="Arial" w:cs="Arial"/>
          <w:b/>
          <w:bCs/>
          <w:color w:val="000000" w:themeColor="text1"/>
          <w:bdr w:val="none" w:sz="0" w:space="0" w:color="auto" w:frame="1"/>
          <w:shd w:val="clear" w:color="auto" w:fill="FFFFFF"/>
        </w:rPr>
      </w:pPr>
      <w:r w:rsidRPr="00055BC8">
        <w:rPr>
          <w:rFonts w:ascii="Arial" w:hAnsi="Arial" w:cs="Arial"/>
          <w:b/>
          <w:bCs/>
          <w:color w:val="000000" w:themeColor="text1"/>
          <w:bdr w:val="none" w:sz="0" w:space="0" w:color="auto" w:frame="1"/>
          <w:shd w:val="clear" w:color="auto" w:fill="FFFFFF"/>
        </w:rPr>
        <w:t xml:space="preserve">CAPACIDAD DE INICIATIVA: </w:t>
      </w:r>
      <w:r w:rsidRPr="00055BC8">
        <w:rPr>
          <w:rFonts w:ascii="Arial" w:hAnsi="Arial" w:cs="Arial"/>
          <w:bCs/>
          <w:color w:val="000000" w:themeColor="text1"/>
          <w:bdr w:val="none" w:sz="0" w:space="0" w:color="auto" w:frame="1"/>
          <w:shd w:val="clear" w:color="auto" w:fill="FFFFFF"/>
        </w:rPr>
        <w:t xml:space="preserve">APORTACIÓN DE IDEAD NUEVAS, PROPUESTAS Y SUGERENCIAS </w:t>
      </w:r>
    </w:p>
    <w:p w14:paraId="19A406EB" w14:textId="77777777" w:rsidR="00557132" w:rsidRPr="00055BC8" w:rsidRDefault="006C64B4" w:rsidP="00055BC8">
      <w:pPr>
        <w:jc w:val="right"/>
        <w:rPr>
          <w:rFonts w:ascii="Arial" w:hAnsi="Arial" w:cs="Arial"/>
          <w:color w:val="000000" w:themeColor="text1"/>
          <w:shd w:val="clear" w:color="auto" w:fill="FFFFFF"/>
        </w:rPr>
      </w:pPr>
      <w:r w:rsidRPr="00055BC8">
        <w:rPr>
          <w:rFonts w:ascii="Arial" w:hAnsi="Arial" w:cs="Arial"/>
          <w:b/>
          <w:bCs/>
          <w:color w:val="000000" w:themeColor="text1"/>
          <w:bdr w:val="none" w:sz="0" w:space="0" w:color="auto" w:frame="1"/>
          <w:shd w:val="clear" w:color="auto" w:fill="FFFFFF"/>
        </w:rPr>
        <w:t xml:space="preserve">ADAPTABILIDAD: </w:t>
      </w:r>
      <w:r w:rsidRPr="00055BC8">
        <w:rPr>
          <w:rFonts w:ascii="Arial" w:hAnsi="Arial" w:cs="Arial"/>
          <w:color w:val="000000" w:themeColor="text1"/>
          <w:shd w:val="clear" w:color="auto" w:fill="FFFFFF"/>
        </w:rPr>
        <w:t>CAPACIDAD DE REALIZAR FUNCIONES O TAREAS DIFERENTES</w:t>
      </w:r>
    </w:p>
    <w:p w14:paraId="44AA2F2D" w14:textId="77777777" w:rsidR="00557132" w:rsidRPr="00055BC8" w:rsidRDefault="006C64B4" w:rsidP="00055BC8">
      <w:pPr>
        <w:jc w:val="right"/>
        <w:rPr>
          <w:rFonts w:ascii="Arial" w:hAnsi="Arial" w:cs="Arial"/>
          <w:color w:val="000000" w:themeColor="text1"/>
          <w:shd w:val="clear" w:color="auto" w:fill="FFFFFF"/>
        </w:rPr>
      </w:pPr>
      <w:r w:rsidRPr="00055BC8">
        <w:rPr>
          <w:rFonts w:ascii="Arial" w:hAnsi="Arial" w:cs="Arial"/>
          <w:b/>
          <w:bCs/>
          <w:color w:val="000000" w:themeColor="text1"/>
          <w:bdr w:val="none" w:sz="0" w:space="0" w:color="auto" w:frame="1"/>
          <w:shd w:val="clear" w:color="auto" w:fill="FFFFFF"/>
        </w:rPr>
        <w:t xml:space="preserve">CAPACIDAD PARA RESOLVER PROBLEMAS: </w:t>
      </w:r>
      <w:r w:rsidRPr="00055BC8">
        <w:rPr>
          <w:rFonts w:ascii="Arial" w:hAnsi="Arial" w:cs="Arial"/>
          <w:color w:val="000000" w:themeColor="text1"/>
          <w:shd w:val="clear" w:color="auto" w:fill="FFFFFF"/>
        </w:rPr>
        <w:t xml:space="preserve">SABER ACTUAR ANALIZAR LA SITUACIÓN Y TOMAR DECISIONES </w:t>
      </w:r>
    </w:p>
    <w:p w14:paraId="4FE0A7F7" w14:textId="77777777" w:rsidR="00055BC8" w:rsidRPr="00055BC8" w:rsidRDefault="00055BC8" w:rsidP="00055BC8">
      <w:pPr>
        <w:pStyle w:val="Ttulo3"/>
        <w:rPr>
          <w:rFonts w:ascii="Arial" w:hAnsi="Arial" w:cs="Arial"/>
          <w:b/>
          <w:sz w:val="28"/>
          <w:szCs w:val="28"/>
        </w:rPr>
      </w:pPr>
      <w:r w:rsidRPr="006C64B4">
        <w:rPr>
          <w:rFonts w:ascii="Gill Sans MT" w:hAnsi="Gill Sans MT" w:cs="Arial"/>
          <w:b/>
          <w:noProof/>
          <w:sz w:val="28"/>
          <w:szCs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0BD61F" wp14:editId="35225F1F">
                <wp:simplePos x="0" y="0"/>
                <wp:positionH relativeFrom="margin">
                  <wp:align>right</wp:align>
                </wp:positionH>
                <wp:positionV relativeFrom="paragraph">
                  <wp:posOffset>13335</wp:posOffset>
                </wp:positionV>
                <wp:extent cx="6607810" cy="0"/>
                <wp:effectExtent l="0" t="0" r="21590" b="1905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781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C9404E" id="Conector recto 27" o:spid="_x0000_s1026" style="position:absolute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69.1pt,1.05pt" to="989.4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1302CC">
        <w:rPr>
          <w:rFonts w:ascii="Gill Sans MT" w:hAnsi="Gill Sans MT" w:cs="Arial"/>
          <w:b/>
          <w:sz w:val="28"/>
          <w:szCs w:val="28"/>
        </w:rPr>
        <w:t xml:space="preserve">   </w:t>
      </w:r>
      <w:r w:rsidRPr="006C64B4">
        <w:rPr>
          <w:rFonts w:ascii="Gill Sans MT" w:hAnsi="Gill Sans MT" w:cs="Arial"/>
          <w:b/>
          <w:sz w:val="28"/>
          <w:szCs w:val="28"/>
        </w:rPr>
        <w:t>educación</w:t>
      </w:r>
    </w:p>
    <w:p w14:paraId="789887AB" w14:textId="77777777" w:rsidR="006C64B4" w:rsidRDefault="006C64B4" w:rsidP="006C64B4">
      <w:pPr>
        <w:pStyle w:val="Ttulo3"/>
        <w:jc w:val="left"/>
      </w:pPr>
      <w:r>
        <w:rPr>
          <w:noProof/>
          <w:lang w:val="es-MX" w:eastAsia="es-MX"/>
        </w:rPr>
        <w:drawing>
          <wp:anchor distT="0" distB="0" distL="114300" distR="114300" simplePos="0" relativeHeight="251680768" behindDoc="1" locked="0" layoutInCell="1" allowOverlap="1" wp14:anchorId="02A7E568" wp14:editId="7E1882A5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353820" cy="2087880"/>
            <wp:effectExtent l="0" t="0" r="0" b="0"/>
            <wp:wrapTight wrapText="bothSides">
              <wp:wrapPolygon edited="0">
                <wp:start x="8510" y="394"/>
                <wp:lineTo x="6383" y="1380"/>
                <wp:lineTo x="2735" y="3350"/>
                <wp:lineTo x="2735" y="4139"/>
                <wp:lineTo x="608" y="7095"/>
                <wp:lineTo x="0" y="10248"/>
                <wp:lineTo x="304" y="13401"/>
                <wp:lineTo x="2128" y="16555"/>
                <wp:lineTo x="5471" y="19708"/>
                <wp:lineTo x="7902" y="20496"/>
                <wp:lineTo x="8206" y="20891"/>
                <wp:lineTo x="12765" y="20891"/>
                <wp:lineTo x="13069" y="20496"/>
                <wp:lineTo x="15501" y="19708"/>
                <wp:lineTo x="19148" y="16555"/>
                <wp:lineTo x="20668" y="13401"/>
                <wp:lineTo x="20972" y="10248"/>
                <wp:lineTo x="20364" y="7095"/>
                <wp:lineTo x="18844" y="3547"/>
                <wp:lineTo x="12765" y="394"/>
                <wp:lineTo x="8510" y="394"/>
              </wp:wrapPolygon>
            </wp:wrapTight>
            <wp:docPr id="29" name="Imagen 29" descr="Image result for educacion ic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educacion icon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424" cy="209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5BC8">
        <w:t xml:space="preserve">TíTULO PROFECIONAL técnico bachiller en INFORMATICA </w:t>
      </w:r>
    </w:p>
    <w:p w14:paraId="0E999C44" w14:textId="77777777" w:rsidR="00055BC8" w:rsidRPr="0043426C" w:rsidRDefault="00055BC8" w:rsidP="006C64B4">
      <w:pPr>
        <w:pStyle w:val="Ttulo3"/>
        <w:jc w:val="left"/>
      </w:pPr>
      <w:r>
        <w:t>AGOSTO 2013- julio</w:t>
      </w:r>
      <w:r w:rsidR="003C482E">
        <w:t xml:space="preserve"> </w:t>
      </w:r>
      <w:r>
        <w:t xml:space="preserve">2016 </w:t>
      </w:r>
    </w:p>
    <w:p w14:paraId="360C9AF8" w14:textId="77777777" w:rsidR="00055BC8" w:rsidRDefault="00055BC8" w:rsidP="006C64B4">
      <w:pPr>
        <w:pStyle w:val="Ttulo3"/>
        <w:jc w:val="left"/>
      </w:pPr>
      <w:r>
        <w:t>Colegio Nacional de Educación Profesional Técnica (CONALEP)</w:t>
      </w:r>
    </w:p>
    <w:p w14:paraId="1CA1F3C3" w14:textId="77777777" w:rsidR="00055BC8" w:rsidRDefault="00055BC8" w:rsidP="006C64B4">
      <w:pPr>
        <w:pStyle w:val="Ttulo3"/>
        <w:jc w:val="left"/>
      </w:pPr>
    </w:p>
    <w:p w14:paraId="0C114740" w14:textId="77777777" w:rsidR="00055BC8" w:rsidRPr="0043426C" w:rsidRDefault="00055BC8" w:rsidP="006C64B4">
      <w:pPr>
        <w:pStyle w:val="Ttulo3"/>
        <w:jc w:val="left"/>
      </w:pPr>
      <w:r>
        <w:t>TíTULO técnico superior universitario administración area recursos HUMANOS SEPTIEMBRE 2016 - agosto2018</w:t>
      </w:r>
    </w:p>
    <w:p w14:paraId="0DE719B3" w14:textId="77777777" w:rsidR="00055BC8" w:rsidRPr="005152F2" w:rsidRDefault="00055BC8" w:rsidP="006C64B4">
      <w:pPr>
        <w:pStyle w:val="Ttulo3"/>
        <w:jc w:val="left"/>
      </w:pPr>
      <w:r>
        <w:t>Universidad Tecnológica de Salamanca (UTS)</w:t>
      </w:r>
    </w:p>
    <w:p w14:paraId="75D1AB63" w14:textId="77777777" w:rsidR="00055BC8" w:rsidRDefault="00055BC8" w:rsidP="006C64B4">
      <w:pPr>
        <w:pStyle w:val="Ttulo3"/>
        <w:jc w:val="left"/>
      </w:pPr>
      <w:r>
        <w:t xml:space="preserve">Promedio final de 9.1 </w:t>
      </w:r>
    </w:p>
    <w:p w14:paraId="07A8DA1F" w14:textId="77777777" w:rsidR="00E53CAF" w:rsidRDefault="00E53CAF" w:rsidP="006C64B4">
      <w:pPr>
        <w:pStyle w:val="Ttulo3"/>
        <w:jc w:val="left"/>
      </w:pPr>
    </w:p>
    <w:p w14:paraId="73C49320" w14:textId="77777777" w:rsidR="00E53CAF" w:rsidRDefault="00E53CAF" w:rsidP="00E53CAF">
      <w:pPr>
        <w:pStyle w:val="Ttulo3"/>
        <w:jc w:val="left"/>
      </w:pPr>
      <w:r>
        <w:t xml:space="preserve">INGENIERIA EN DESARROLLO E INNOVACIÓN EMPRESARIAL </w:t>
      </w:r>
    </w:p>
    <w:p w14:paraId="574D37D9" w14:textId="77777777" w:rsidR="00E53CAF" w:rsidRPr="0043426C" w:rsidRDefault="00E53CAF" w:rsidP="00E53CAF">
      <w:pPr>
        <w:pStyle w:val="Ttulo3"/>
        <w:jc w:val="left"/>
      </w:pPr>
      <w:r>
        <w:t>EN PROCESO DE TITULACIÓN</w:t>
      </w:r>
    </w:p>
    <w:p w14:paraId="4864582C" w14:textId="77777777" w:rsidR="00E53CAF" w:rsidRDefault="00E53CAF" w:rsidP="00E53CAF">
      <w:pPr>
        <w:pStyle w:val="Ttulo3"/>
        <w:jc w:val="left"/>
      </w:pPr>
      <w:r>
        <w:t>Universidad Tecnológica de Salamanca (UTS)</w:t>
      </w:r>
    </w:p>
    <w:p w14:paraId="4C976FBE" w14:textId="77777777" w:rsidR="003C482E" w:rsidRPr="00E53CAF" w:rsidRDefault="00557132" w:rsidP="00E53CAF">
      <w:pPr>
        <w:pStyle w:val="Ttulo3"/>
        <w:jc w:val="left"/>
      </w:pPr>
      <w:r w:rsidRPr="00557132">
        <w:rPr>
          <w:rFonts w:ascii="Arial" w:hAnsi="Arial" w:cs="Arial"/>
          <w:b/>
          <w:sz w:val="32"/>
          <w:szCs w:val="32"/>
        </w:rPr>
        <w:tab/>
      </w:r>
    </w:p>
    <w:p w14:paraId="68A6AB1B" w14:textId="77777777" w:rsidR="00E53CAF" w:rsidRPr="003C482E" w:rsidRDefault="006C64B4" w:rsidP="00E53CAF">
      <w:pPr>
        <w:pStyle w:val="Ttulo3"/>
        <w:rPr>
          <w:b/>
          <w:sz w:val="28"/>
          <w:szCs w:val="28"/>
        </w:rPr>
      </w:pPr>
      <w:r w:rsidRPr="00557132">
        <w:rPr>
          <w:rFonts w:ascii="Arial" w:hAnsi="Arial" w:cs="Arial"/>
          <w:b/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58F92B" wp14:editId="295BAF87">
                <wp:simplePos x="0" y="0"/>
                <wp:positionH relativeFrom="margin">
                  <wp:posOffset>41934</wp:posOffset>
                </wp:positionH>
                <wp:positionV relativeFrom="paragraph">
                  <wp:posOffset>16759</wp:posOffset>
                </wp:positionV>
                <wp:extent cx="6607810" cy="0"/>
                <wp:effectExtent l="0" t="0" r="21590" b="1905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781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59E134" id="Conector recto 21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.3pt,1.3pt" to="523.6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3C482E" w:rsidRPr="003C482E">
        <w:rPr>
          <w:b/>
          <w:sz w:val="28"/>
          <w:szCs w:val="28"/>
        </w:rPr>
        <w:t>experiencia</w:t>
      </w:r>
    </w:p>
    <w:p w14:paraId="5CFF17E7" w14:textId="77777777" w:rsidR="006C64B4" w:rsidRPr="00E53CAF" w:rsidRDefault="003C482E" w:rsidP="00E53CAF">
      <w:pPr>
        <w:pStyle w:val="Ttulo3"/>
        <w:rPr>
          <w:b/>
          <w:bCs/>
        </w:rPr>
      </w:pPr>
      <w:r w:rsidRPr="00E53CAF">
        <w:rPr>
          <w:b/>
          <w:bCs/>
        </w:rPr>
        <w:t>auxiliar de contador -centeno &amp; reyes c.p</w:t>
      </w:r>
    </w:p>
    <w:p w14:paraId="4144E4BD" w14:textId="77777777" w:rsidR="006C64B4" w:rsidRPr="005152F2" w:rsidRDefault="003C482E" w:rsidP="00E53CAF">
      <w:pPr>
        <w:pStyle w:val="Ttulo3"/>
      </w:pPr>
      <w:r>
        <w:t>02 de mayo del 2018</w:t>
      </w:r>
      <w:r w:rsidR="006C64B4">
        <w:t xml:space="preserve"> </w:t>
      </w:r>
      <w:r w:rsidR="00E53CAF">
        <w:t>– 02</w:t>
      </w:r>
      <w:r>
        <w:t xml:space="preserve"> de septiembre del 2018</w:t>
      </w:r>
    </w:p>
    <w:p w14:paraId="0B080F1D" w14:textId="77777777" w:rsidR="001F2BA2" w:rsidRDefault="003C482E" w:rsidP="00E53CAF">
      <w:pPr>
        <w:tabs>
          <w:tab w:val="left" w:pos="5086"/>
          <w:tab w:val="center" w:pos="5233"/>
          <w:tab w:val="left" w:pos="5323"/>
        </w:tabs>
        <w:rPr>
          <w:rFonts w:ascii="Arial" w:hAnsi="Arial" w:cs="Arial"/>
          <w:sz w:val="24"/>
          <w:szCs w:val="24"/>
        </w:rPr>
      </w:pPr>
      <w:r w:rsidRPr="003C482E">
        <w:rPr>
          <w:rFonts w:ascii="Arial" w:hAnsi="Arial" w:cs="Arial"/>
          <w:sz w:val="24"/>
          <w:szCs w:val="24"/>
        </w:rPr>
        <w:t>Practicante altas y bajas de trabajadores ante el IMSS mediante el sistema SUA,</w:t>
      </w:r>
      <w:r w:rsidR="001F2BA2">
        <w:rPr>
          <w:rFonts w:ascii="Arial" w:hAnsi="Arial" w:cs="Arial"/>
          <w:sz w:val="24"/>
          <w:szCs w:val="24"/>
        </w:rPr>
        <w:t xml:space="preserve"> </w:t>
      </w:r>
      <w:r w:rsidRPr="003C482E">
        <w:rPr>
          <w:rFonts w:ascii="Arial" w:hAnsi="Arial" w:cs="Arial"/>
          <w:sz w:val="24"/>
          <w:szCs w:val="24"/>
        </w:rPr>
        <w:t>cálculo de nómina quincenal desglose de salario diario de trabajadores,</w:t>
      </w:r>
    </w:p>
    <w:p w14:paraId="4F3886F4" w14:textId="77777777" w:rsidR="00DE6581" w:rsidRPr="00E53CAF" w:rsidRDefault="003C482E" w:rsidP="00E53CAF">
      <w:pPr>
        <w:tabs>
          <w:tab w:val="left" w:pos="5086"/>
          <w:tab w:val="center" w:pos="5233"/>
          <w:tab w:val="left" w:pos="5323"/>
        </w:tabs>
        <w:rPr>
          <w:rFonts w:ascii="Arial" w:hAnsi="Arial" w:cs="Arial"/>
          <w:sz w:val="24"/>
          <w:szCs w:val="24"/>
        </w:rPr>
      </w:pPr>
      <w:r w:rsidRPr="003C482E">
        <w:rPr>
          <w:rFonts w:ascii="Arial" w:hAnsi="Arial" w:cs="Arial"/>
          <w:sz w:val="24"/>
          <w:szCs w:val="24"/>
        </w:rPr>
        <w:t>ordenamiento d</w:t>
      </w:r>
      <w:r w:rsidR="001F2BA2">
        <w:rPr>
          <w:rFonts w:ascii="Arial" w:hAnsi="Arial" w:cs="Arial"/>
          <w:sz w:val="24"/>
          <w:szCs w:val="24"/>
        </w:rPr>
        <w:t xml:space="preserve">e facturas desglosando el IVA y </w:t>
      </w:r>
      <w:r w:rsidRPr="003C482E">
        <w:rPr>
          <w:rFonts w:ascii="Arial" w:hAnsi="Arial" w:cs="Arial"/>
          <w:sz w:val="24"/>
          <w:szCs w:val="24"/>
        </w:rPr>
        <w:t>Desarrollo de un plan motivacional con nombre C&amp;R1</w:t>
      </w:r>
      <w:r w:rsidRPr="003C482E">
        <w:rPr>
          <w:rFonts w:ascii="Arial" w:hAnsi="Arial" w:cs="Arial"/>
        </w:rPr>
        <w:t>.</w:t>
      </w:r>
    </w:p>
    <w:p w14:paraId="469E1A0E" w14:textId="77777777" w:rsidR="00E53CAF" w:rsidRPr="00E53CAF" w:rsidRDefault="00E53CAF" w:rsidP="00E53CAF">
      <w:pPr>
        <w:pStyle w:val="Ttulo3"/>
        <w:rPr>
          <w:b/>
          <w:bCs/>
        </w:rPr>
      </w:pPr>
      <w:r w:rsidRPr="00E53CAF">
        <w:rPr>
          <w:b/>
          <w:bCs/>
        </w:rPr>
        <w:t>ENCARGADO DE VENTAS FUNERARIA PAZ DIVINA</w:t>
      </w:r>
    </w:p>
    <w:p w14:paraId="3A5A55A4" w14:textId="77777777" w:rsidR="00E53CAF" w:rsidRPr="005152F2" w:rsidRDefault="00E53CAF" w:rsidP="00E53CAF">
      <w:pPr>
        <w:pStyle w:val="Ttulo3"/>
      </w:pPr>
      <w:r>
        <w:t>17 de OCTUBRE del 2018 – 04 DE MARZO DEL 2019</w:t>
      </w:r>
    </w:p>
    <w:p w14:paraId="36944427" w14:textId="77777777" w:rsidR="00E53CAF" w:rsidRPr="001F2BA2" w:rsidRDefault="00E53CAF" w:rsidP="00E53CAF">
      <w:pPr>
        <w:tabs>
          <w:tab w:val="left" w:pos="5086"/>
          <w:tab w:val="center" w:pos="5233"/>
          <w:tab w:val="left" w:pos="532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Venta de servicios funerarios por cambaceo por llamadas telefónicas encargado de las rutas de cobranza, búsqueda de métodos para aumentar las ventas y convenios con proveedores/consumidores</w:t>
      </w:r>
    </w:p>
    <w:p w14:paraId="073F53E2" w14:textId="67D5E323" w:rsidR="00BE4EF5" w:rsidRDefault="00BE4EF5" w:rsidP="00841714">
      <w:pPr>
        <w:pStyle w:val="Sinespaciado"/>
      </w:pPr>
    </w:p>
    <w:p w14:paraId="20745340" w14:textId="19F11893" w:rsidR="00A51BE0" w:rsidRDefault="0060221B" w:rsidP="002C519E">
      <w:pPr>
        <w:pStyle w:val="Ttulo3"/>
        <w:jc w:val="both"/>
        <w:rPr>
          <w:b/>
          <w:bCs/>
        </w:rPr>
      </w:pPr>
      <w:r>
        <w:rPr>
          <w:b/>
          <w:bCs/>
        </w:rPr>
        <w:t xml:space="preserve">               </w:t>
      </w:r>
      <w:r w:rsidR="00A51BE0">
        <w:rPr>
          <w:b/>
          <w:bCs/>
        </w:rPr>
        <w:t>reclutador jr - agencia de reclutamiento y selección prodensa</w:t>
      </w:r>
    </w:p>
    <w:p w14:paraId="29AA7792" w14:textId="0F07BC6E" w:rsidR="00A51BE0" w:rsidRPr="005152F2" w:rsidRDefault="00A51BE0" w:rsidP="00281E3B">
      <w:pPr>
        <w:pStyle w:val="Ttulo3"/>
      </w:pPr>
      <w:r>
        <w:t xml:space="preserve">26 de diciembre del 2019- </w:t>
      </w:r>
      <w:r w:rsidR="0060221B">
        <w:t xml:space="preserve">14 DE ABRIL DEL 2020 </w:t>
      </w:r>
    </w:p>
    <w:p w14:paraId="0BB9F429" w14:textId="77777777" w:rsidR="00A51BE0" w:rsidRDefault="00A51BE0" w:rsidP="00281E3B">
      <w:pPr>
        <w:pStyle w:val="Sinespaciado"/>
      </w:pPr>
    </w:p>
    <w:p w14:paraId="77D86D62" w14:textId="77777777" w:rsidR="00A51BE0" w:rsidRDefault="00A51BE0" w:rsidP="00281E3B">
      <w:pPr>
        <w:pStyle w:val="Sinespaciado"/>
      </w:pPr>
      <w:r w:rsidRPr="00557132">
        <w:rPr>
          <w:b/>
          <w:noProof/>
          <w:sz w:val="28"/>
          <w:szCs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4E9340C" wp14:editId="417E9C7B">
                <wp:simplePos x="0" y="0"/>
                <wp:positionH relativeFrom="margin">
                  <wp:align>right</wp:align>
                </wp:positionH>
                <wp:positionV relativeFrom="paragraph">
                  <wp:posOffset>811547</wp:posOffset>
                </wp:positionV>
                <wp:extent cx="6607810" cy="0"/>
                <wp:effectExtent l="0" t="0" r="0" b="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781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E8D241" id="Conector recto 2" o:spid="_x0000_s1026" style="position:absolute;z-index:251686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69.1pt,63.9pt" to="989.4pt,63.9pt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&#13;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t>Reclutamiento de personal por redes sociales y en campo para la empresa TOYOTA aplicando primer filtro para comprobar si el candidato cumple el perfil y agendar cita para la realización de pruebas, trazar puntos estratégicos para el reclutamiento de personal en campo.</w:t>
      </w:r>
    </w:p>
    <w:p w14:paraId="11F6636B" w14:textId="77777777" w:rsidR="00C03035" w:rsidRDefault="00C03035" w:rsidP="00841714">
      <w:pPr>
        <w:pStyle w:val="Sinespaciado"/>
      </w:pPr>
    </w:p>
    <w:p w14:paraId="3450B9CB" w14:textId="77777777" w:rsidR="0010340E" w:rsidRDefault="0010340E" w:rsidP="00841714">
      <w:pPr>
        <w:pStyle w:val="Sinespaciado"/>
      </w:pPr>
    </w:p>
    <w:p w14:paraId="17F463E2" w14:textId="77777777" w:rsidR="0010340E" w:rsidRDefault="0010340E" w:rsidP="00841714">
      <w:pPr>
        <w:pStyle w:val="Sinespaciado"/>
      </w:pPr>
    </w:p>
    <w:p w14:paraId="01DC35C8" w14:textId="1EAEC9E5" w:rsidR="0010340E" w:rsidRPr="0075489F" w:rsidRDefault="0075489F" w:rsidP="00734D8D">
      <w:pPr>
        <w:pStyle w:val="Sinespaciado"/>
        <w:jc w:val="both"/>
        <w:rPr>
          <w:b/>
          <w:bCs/>
        </w:rPr>
      </w:pPr>
      <w:r>
        <w:rPr>
          <w:b/>
          <w:bCs/>
        </w:rPr>
        <w:t xml:space="preserve">                            </w:t>
      </w:r>
      <w:r w:rsidR="008607C6">
        <w:rPr>
          <w:b/>
          <w:bCs/>
        </w:rPr>
        <w:t>SUPERVISOR</w:t>
      </w:r>
      <w:r>
        <w:rPr>
          <w:b/>
          <w:bCs/>
        </w:rPr>
        <w:t xml:space="preserve"> </w:t>
      </w:r>
      <w:r w:rsidR="00997736" w:rsidRPr="0075489F">
        <w:rPr>
          <w:b/>
          <w:bCs/>
        </w:rPr>
        <w:t xml:space="preserve">TRAMITOLOGO </w:t>
      </w:r>
      <w:r w:rsidR="0093525F" w:rsidRPr="0075489F">
        <w:rPr>
          <w:b/>
          <w:bCs/>
        </w:rPr>
        <w:t>–</w:t>
      </w:r>
      <w:r w:rsidR="00997736" w:rsidRPr="0075489F">
        <w:rPr>
          <w:b/>
          <w:bCs/>
        </w:rPr>
        <w:t xml:space="preserve"> </w:t>
      </w:r>
      <w:r w:rsidR="0093525F" w:rsidRPr="0075489F">
        <w:rPr>
          <w:b/>
          <w:bCs/>
        </w:rPr>
        <w:t>LATINOAMERICANA RESINTO FUNERAL</w:t>
      </w:r>
    </w:p>
    <w:p w14:paraId="306774AE" w14:textId="7C0A7A7A" w:rsidR="00734D8D" w:rsidRPr="0075489F" w:rsidRDefault="00734D8D" w:rsidP="00281E3B">
      <w:pPr>
        <w:pStyle w:val="Ttulo3"/>
        <w:jc w:val="both"/>
        <w:rPr>
          <w:b/>
          <w:bCs/>
        </w:rPr>
      </w:pPr>
    </w:p>
    <w:p w14:paraId="59A4ECC7" w14:textId="77777777" w:rsidR="00605E9C" w:rsidRDefault="00061A42" w:rsidP="00D34EBA">
      <w:pPr>
        <w:pStyle w:val="Ttulo3"/>
      </w:pPr>
      <w:r>
        <w:t xml:space="preserve">agosto 2020 </w:t>
      </w:r>
      <w:r w:rsidR="00D34EBA">
        <w:t>–</w:t>
      </w:r>
      <w:r>
        <w:t xml:space="preserve"> </w:t>
      </w:r>
      <w:r w:rsidR="00D34EBA">
        <w:t>ENERO 202</w:t>
      </w:r>
      <w:r w:rsidR="00605E9C">
        <w:t>202</w:t>
      </w:r>
    </w:p>
    <w:p w14:paraId="086EEB0B" w14:textId="77777777" w:rsidR="00605E9C" w:rsidRDefault="00605E9C" w:rsidP="00D34EBA">
      <w:pPr>
        <w:pStyle w:val="Ttulo3"/>
      </w:pPr>
    </w:p>
    <w:p w14:paraId="68935261" w14:textId="77279242" w:rsidR="00734D8D" w:rsidRDefault="00605E9C" w:rsidP="00D34EBA">
      <w:pPr>
        <w:pStyle w:val="Ttulo3"/>
      </w:pPr>
      <w:r>
        <w:t xml:space="preserve">tramites de actas de </w:t>
      </w:r>
      <w:r w:rsidR="005D7574">
        <w:t>DEFUNCIÓN,</w:t>
      </w:r>
      <w:r w:rsidR="00E44D44">
        <w:t xml:space="preserve"> permisos de </w:t>
      </w:r>
      <w:r w:rsidR="005D7574">
        <w:t xml:space="preserve">inhumación y exhumación </w:t>
      </w:r>
      <w:r w:rsidR="00D14BCF">
        <w:t xml:space="preserve">control de personal administración de papeleria y apoyo a personal operativo distribuyendo las </w:t>
      </w:r>
      <w:proofErr w:type="gramStart"/>
      <w:r w:rsidR="00D14BCF">
        <w:t>actividades  diarias</w:t>
      </w:r>
      <w:proofErr w:type="gramEnd"/>
      <w:r w:rsidR="00D14BCF">
        <w:t xml:space="preserve"> y realizando bitácoras </w:t>
      </w:r>
    </w:p>
    <w:p w14:paraId="619FD45B" w14:textId="77777777" w:rsidR="0010340E" w:rsidRDefault="0010340E" w:rsidP="00841714">
      <w:pPr>
        <w:pStyle w:val="Sinespaciado"/>
      </w:pPr>
    </w:p>
    <w:p w14:paraId="4BA2804C" w14:textId="77777777" w:rsidR="0010340E" w:rsidRDefault="0010340E" w:rsidP="00841714">
      <w:pPr>
        <w:pStyle w:val="Sinespaciado"/>
      </w:pPr>
    </w:p>
    <w:p w14:paraId="3420CA43" w14:textId="77777777" w:rsidR="0010340E" w:rsidRDefault="0010340E" w:rsidP="00841714">
      <w:pPr>
        <w:pStyle w:val="Sinespaciado"/>
      </w:pPr>
    </w:p>
    <w:p w14:paraId="68FC4055" w14:textId="77777777" w:rsidR="0010340E" w:rsidRDefault="0010340E" w:rsidP="00841714">
      <w:pPr>
        <w:pStyle w:val="Sinespaciado"/>
      </w:pPr>
    </w:p>
    <w:p w14:paraId="303CEE79" w14:textId="77777777" w:rsidR="0010340E" w:rsidRDefault="0010340E" w:rsidP="00841714">
      <w:pPr>
        <w:pStyle w:val="Sinespaciado"/>
      </w:pPr>
    </w:p>
    <w:p w14:paraId="2C955985" w14:textId="77777777" w:rsidR="0010340E" w:rsidRDefault="0010340E" w:rsidP="00841714">
      <w:pPr>
        <w:pStyle w:val="Sinespaciado"/>
      </w:pPr>
    </w:p>
    <w:p w14:paraId="78981AAE" w14:textId="77777777" w:rsidR="0010340E" w:rsidRDefault="0010340E" w:rsidP="00841714">
      <w:pPr>
        <w:pStyle w:val="Sinespaciado"/>
      </w:pPr>
    </w:p>
    <w:p w14:paraId="7E447D78" w14:textId="77777777" w:rsidR="0010340E" w:rsidRDefault="0010340E" w:rsidP="00841714">
      <w:pPr>
        <w:pStyle w:val="Sinespaciado"/>
      </w:pPr>
    </w:p>
    <w:p w14:paraId="248E52F7" w14:textId="77777777" w:rsidR="0010340E" w:rsidRDefault="0010340E" w:rsidP="00841714">
      <w:pPr>
        <w:pStyle w:val="Sinespaciado"/>
      </w:pPr>
    </w:p>
    <w:p w14:paraId="031196A4" w14:textId="77777777" w:rsidR="0010340E" w:rsidRDefault="0010340E" w:rsidP="00841714">
      <w:pPr>
        <w:pStyle w:val="Sinespaciado"/>
      </w:pPr>
    </w:p>
    <w:p w14:paraId="54CCBAF0" w14:textId="77777777" w:rsidR="0010340E" w:rsidRDefault="0010340E" w:rsidP="00841714">
      <w:pPr>
        <w:pStyle w:val="Sinespaciado"/>
      </w:pPr>
    </w:p>
    <w:p w14:paraId="4D2C6D38" w14:textId="77777777" w:rsidR="0010340E" w:rsidRDefault="0010340E" w:rsidP="00841714">
      <w:pPr>
        <w:pStyle w:val="Sinespaciado"/>
      </w:pPr>
    </w:p>
    <w:p w14:paraId="3C66DAA1" w14:textId="77777777" w:rsidR="0010340E" w:rsidRDefault="0010340E" w:rsidP="00841714">
      <w:pPr>
        <w:pStyle w:val="Sinespaciado"/>
      </w:pPr>
    </w:p>
    <w:p w14:paraId="50DE31CC" w14:textId="77777777" w:rsidR="0010340E" w:rsidRDefault="0010340E" w:rsidP="00841714">
      <w:pPr>
        <w:pStyle w:val="Sinespaciado"/>
      </w:pPr>
    </w:p>
    <w:p w14:paraId="77293ABE" w14:textId="77777777" w:rsidR="0010340E" w:rsidRDefault="0010340E" w:rsidP="00841714">
      <w:pPr>
        <w:pStyle w:val="Sinespaciado"/>
      </w:pPr>
    </w:p>
    <w:p w14:paraId="03BF90D9" w14:textId="77777777" w:rsidR="0010340E" w:rsidRDefault="0010340E" w:rsidP="00841714">
      <w:pPr>
        <w:pStyle w:val="Sinespaciado"/>
      </w:pPr>
    </w:p>
    <w:p w14:paraId="67249831" w14:textId="77777777" w:rsidR="0010340E" w:rsidRDefault="0010340E" w:rsidP="00841714">
      <w:pPr>
        <w:pStyle w:val="Sinespaciado"/>
      </w:pPr>
    </w:p>
    <w:p w14:paraId="01EF74F5" w14:textId="77777777" w:rsidR="0010340E" w:rsidRDefault="0010340E" w:rsidP="00841714">
      <w:pPr>
        <w:pStyle w:val="Sinespaciado"/>
      </w:pPr>
    </w:p>
    <w:p w14:paraId="5A6696B8" w14:textId="77777777" w:rsidR="0010340E" w:rsidRDefault="0010340E" w:rsidP="00841714">
      <w:pPr>
        <w:pStyle w:val="Sinespaciado"/>
      </w:pPr>
    </w:p>
    <w:p w14:paraId="2CB10822" w14:textId="77777777" w:rsidR="0010340E" w:rsidRDefault="0010340E" w:rsidP="00841714">
      <w:pPr>
        <w:pStyle w:val="Sinespaciado"/>
      </w:pPr>
    </w:p>
    <w:p w14:paraId="1E91D16D" w14:textId="77777777" w:rsidR="0010340E" w:rsidRDefault="0010340E" w:rsidP="00841714">
      <w:pPr>
        <w:pStyle w:val="Sinespaciado"/>
      </w:pPr>
    </w:p>
    <w:p w14:paraId="5B1C0A9A" w14:textId="77777777" w:rsidR="0010340E" w:rsidRDefault="0010340E" w:rsidP="00841714">
      <w:pPr>
        <w:pStyle w:val="Sinespaciado"/>
      </w:pPr>
    </w:p>
    <w:p w14:paraId="5DCFA523" w14:textId="77777777" w:rsidR="0010340E" w:rsidRDefault="0010340E" w:rsidP="00841714">
      <w:pPr>
        <w:pStyle w:val="Sinespaciado"/>
      </w:pPr>
    </w:p>
    <w:p w14:paraId="01FF1ED6" w14:textId="77777777" w:rsidR="0010340E" w:rsidRDefault="0010340E" w:rsidP="00841714">
      <w:pPr>
        <w:pStyle w:val="Sinespaciado"/>
      </w:pPr>
    </w:p>
    <w:p w14:paraId="334EB988" w14:textId="77777777" w:rsidR="0010340E" w:rsidRDefault="0010340E" w:rsidP="00841714">
      <w:pPr>
        <w:pStyle w:val="Sinespaciado"/>
      </w:pPr>
    </w:p>
    <w:p w14:paraId="6E305C50" w14:textId="77777777" w:rsidR="0010340E" w:rsidRDefault="0010340E" w:rsidP="00841714">
      <w:pPr>
        <w:pStyle w:val="Sinespaciado"/>
      </w:pPr>
    </w:p>
    <w:p w14:paraId="50526BF6" w14:textId="77777777" w:rsidR="0010340E" w:rsidRDefault="0010340E" w:rsidP="00841714">
      <w:pPr>
        <w:pStyle w:val="Sinespaciado"/>
      </w:pPr>
    </w:p>
    <w:p w14:paraId="0504A2CC" w14:textId="77777777" w:rsidR="0010340E" w:rsidRDefault="0010340E" w:rsidP="00841714">
      <w:pPr>
        <w:pStyle w:val="Sinespaciado"/>
      </w:pPr>
    </w:p>
    <w:p w14:paraId="1DE62B34" w14:textId="77777777" w:rsidR="0010340E" w:rsidRDefault="0010340E" w:rsidP="00841714">
      <w:pPr>
        <w:pStyle w:val="Sinespaciado"/>
      </w:pPr>
    </w:p>
    <w:p w14:paraId="22141B1F" w14:textId="77777777" w:rsidR="0010340E" w:rsidRDefault="0010340E" w:rsidP="00841714">
      <w:pPr>
        <w:pStyle w:val="Sinespaciado"/>
      </w:pPr>
    </w:p>
    <w:p w14:paraId="786134B2" w14:textId="77777777" w:rsidR="0010340E" w:rsidRDefault="0010340E" w:rsidP="00841714">
      <w:pPr>
        <w:pStyle w:val="Sinespaciado"/>
      </w:pPr>
    </w:p>
    <w:p w14:paraId="442F98F5" w14:textId="77777777" w:rsidR="0010340E" w:rsidRDefault="0010340E" w:rsidP="00841714">
      <w:pPr>
        <w:pStyle w:val="Sinespaciado"/>
      </w:pPr>
    </w:p>
    <w:p w14:paraId="710BD86D" w14:textId="77777777" w:rsidR="0010340E" w:rsidRDefault="0010340E" w:rsidP="00841714">
      <w:pPr>
        <w:pStyle w:val="Sinespaciado"/>
      </w:pPr>
    </w:p>
    <w:p w14:paraId="6E7ABD3D" w14:textId="77777777" w:rsidR="0010340E" w:rsidRDefault="0010340E" w:rsidP="00841714">
      <w:pPr>
        <w:pStyle w:val="Sinespaciado"/>
      </w:pPr>
    </w:p>
    <w:p w14:paraId="75BABFDF" w14:textId="77777777" w:rsidR="0010340E" w:rsidRDefault="0010340E" w:rsidP="00841714">
      <w:pPr>
        <w:pStyle w:val="Sinespaciado"/>
      </w:pPr>
    </w:p>
    <w:p w14:paraId="185FD1D0" w14:textId="77777777" w:rsidR="0010340E" w:rsidRDefault="0010340E" w:rsidP="00841714">
      <w:pPr>
        <w:pStyle w:val="Sinespaciado"/>
      </w:pPr>
    </w:p>
    <w:p w14:paraId="5DEFA15B" w14:textId="39FF31FF" w:rsidR="00C03035" w:rsidRPr="00C03035" w:rsidRDefault="00C03035" w:rsidP="0010340E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000000" w:themeColor="text1"/>
          <w:lang w:eastAsia="es-ES"/>
        </w:rPr>
      </w:pPr>
    </w:p>
    <w:p w14:paraId="4D0DF6C0" w14:textId="77777777" w:rsidR="00C03035" w:rsidRDefault="00C03035" w:rsidP="00841714">
      <w:pPr>
        <w:pStyle w:val="Sinespaciado"/>
      </w:pPr>
    </w:p>
    <w:sectPr w:rsidR="00C03035" w:rsidSect="001302CC">
      <w:headerReference w:type="default" r:id="rId15"/>
      <w:footerReference w:type="default" r:id="rId16"/>
      <w:headerReference w:type="first" r:id="rId17"/>
      <w:pgSz w:w="11906" w:h="16838" w:code="9"/>
      <w:pgMar w:top="720" w:right="720" w:bottom="720" w:left="720" w:header="1397" w:footer="576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04B876" w14:textId="77777777" w:rsidR="00D92541" w:rsidRDefault="00D92541" w:rsidP="003856C9">
      <w:pPr>
        <w:spacing w:after="0" w:line="240" w:lineRule="auto"/>
      </w:pPr>
      <w:r>
        <w:separator/>
      </w:r>
    </w:p>
  </w:endnote>
  <w:endnote w:type="continuationSeparator" w:id="0">
    <w:p w14:paraId="15B8DAEE" w14:textId="77777777" w:rsidR="00D92541" w:rsidRDefault="00D92541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Engravers MT">
    <w:altName w:val="Palatino Linotype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376A55" w14:textId="77777777" w:rsidR="003B7FDB" w:rsidRDefault="003B7FDB" w:rsidP="007803B7">
    <w:pPr>
      <w:pStyle w:val="Piedepgina"/>
    </w:pPr>
    <w:r w:rsidRPr="00DC79BB"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6FDD68F6" wp14:editId="1C10A19A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Grupo 4" title="Diseño de gráfico de pie de página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Forma libre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Forma libre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Forma libre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Forma libre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orma libre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orma libre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orma libre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orma libre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Forma libre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30851267" id="Grupo 4" o:spid="_x0000_s1026" alt="Título: Diseño de gráfico de pie de página con rectángulos grises en diversos ángulos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">
              <o:lock v:ext="edit" aspectratio="t"/>
              <v:shape id="Forma libre 68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orma libre 69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orma libre 70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orma libre 71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orma libre 72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orma libre 73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orma libre 74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orma libre 75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orma libre 76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id w:val="128123400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376015" w14:textId="77777777" w:rsidR="00D92541" w:rsidRDefault="00D92541" w:rsidP="003856C9">
      <w:pPr>
        <w:spacing w:after="0" w:line="240" w:lineRule="auto"/>
      </w:pPr>
      <w:r>
        <w:separator/>
      </w:r>
    </w:p>
  </w:footnote>
  <w:footnote w:type="continuationSeparator" w:id="0">
    <w:p w14:paraId="6490B964" w14:textId="77777777" w:rsidR="00D92541" w:rsidRDefault="00D92541" w:rsidP="003856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B72698" w14:textId="77777777" w:rsidR="003B7FDB" w:rsidRDefault="003B7FDB">
    <w:pPr>
      <w:pStyle w:val="Encabezado"/>
    </w:pPr>
    <w:r w:rsidRPr="00DC79BB"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6C1597FA" wp14:editId="13744DE8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56" name="Grupo 17" title="Diseño de gráfico de encabezado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57" name="Forma libre 57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8" name="Forma libre 58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9" name="Forma libre 59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0" name="Forma libre 60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1" name="Forma libre 61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2" name="Forma libre 62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3" name="Forma libre 63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4" name="Forma libre 64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5" name="Forma libre 65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6" name="Forma libre 66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52272E03" id="Grupo 17" o:spid="_x0000_s1026" alt="Título: Diseño de gráfico de encabezado con rectángulos grises en diversos ángulos" style="position:absolute;margin-left:0;margin-top:0;width:536.4pt;height:34.55pt;z-index:251665408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">
              <o:lock v:ext="edit" aspectratio="t"/>
              <v:shape id="Forma libre 57" o:spid="_x0000_s1027" style="position:absolute;width:1024;height:275;visibility:visible;mso-wrap-style:square;v-text-anchor:top" coordsize="10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Forma libre 58" o:spid="_x0000_s1028" style="position:absolute;left:1024;top:240;width:252;height:35;visibility:visible;mso-wrap-style:square;v-text-anchor:top" coordsize="25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Forma libre 59" o:spid="_x0000_s1029" style="position:absolute;left:3088;width:81;height:69;visibility:visible;mso-wrap-style:square;v-text-anchor:top" coordsize="8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Forma libre 60" o:spid="_x0000_s1030" style="position:absolute;left:3096;width:1233;height:275;visibility:visible;mso-wrap-style:square;v-text-anchor:top" coordsize="123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Forma libre 61" o:spid="_x0000_s1031" style="position:absolute;left:635;width:387;height:239;visibility:visible;mso-wrap-style:square;v-text-anchor:top" coordsize="38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Forma libre 62" o:spid="_x0000_s1032" style="position:absolute;left:1024;width:1471;height:275;visibility:visible;mso-wrap-style:square;v-text-anchor:top" coordsize="14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Forma libre 63" o:spid="_x0000_s1033" style="position:absolute;left:2361;width:924;height:275;visibility:visible;mso-wrap-style:square;v-text-anchor:top" coordsize="9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Forma libre 64" o:spid="_x0000_s1034" style="position:absolute;left:3009;width:87;height:68;visibility:visible;mso-wrap-style:square;v-text-anchor:top" coordsize="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Forma libre 65" o:spid="_x0000_s1035" style="position:absolute;left:963;width:276;height:240;visibility:visible;mso-wrap-style:square;v-text-anchor:top" coordsize="27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Forma libre 66" o:spid="_x0000_s1036" style="position:absolute;left:965;top:240;width:73;height:35;visibility:visible;mso-wrap-style:square;v-text-anchor:top" coordsize="7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96D4E6" w14:textId="77777777" w:rsidR="003B7FDB" w:rsidRDefault="003B7FDB" w:rsidP="00DE6581">
    <w:pPr>
      <w:pStyle w:val="Encabezado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3736635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6803EC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24EDF2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6A158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74EE54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CC394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B8CD8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E2A24A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18A42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42AFE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6DD8"/>
    <w:rsid w:val="00016D5B"/>
    <w:rsid w:val="00052BE1"/>
    <w:rsid w:val="00055BC8"/>
    <w:rsid w:val="00061A42"/>
    <w:rsid w:val="0007412A"/>
    <w:rsid w:val="000874A5"/>
    <w:rsid w:val="0010199E"/>
    <w:rsid w:val="0010257B"/>
    <w:rsid w:val="0010340E"/>
    <w:rsid w:val="001166C2"/>
    <w:rsid w:val="001302CC"/>
    <w:rsid w:val="001503AC"/>
    <w:rsid w:val="001765FE"/>
    <w:rsid w:val="0019561F"/>
    <w:rsid w:val="001B32D2"/>
    <w:rsid w:val="001C5BD0"/>
    <w:rsid w:val="001C6027"/>
    <w:rsid w:val="001F2BA2"/>
    <w:rsid w:val="00236C31"/>
    <w:rsid w:val="00247CBC"/>
    <w:rsid w:val="00283B81"/>
    <w:rsid w:val="00293B83"/>
    <w:rsid w:val="002A3621"/>
    <w:rsid w:val="002A4C3B"/>
    <w:rsid w:val="002B3890"/>
    <w:rsid w:val="002B7747"/>
    <w:rsid w:val="002C519E"/>
    <w:rsid w:val="002C77B9"/>
    <w:rsid w:val="002F485A"/>
    <w:rsid w:val="003053D9"/>
    <w:rsid w:val="003856C9"/>
    <w:rsid w:val="0039505B"/>
    <w:rsid w:val="00396369"/>
    <w:rsid w:val="003B7FDB"/>
    <w:rsid w:val="003C482E"/>
    <w:rsid w:val="003F4D31"/>
    <w:rsid w:val="003F5FDB"/>
    <w:rsid w:val="0043426C"/>
    <w:rsid w:val="00441EB9"/>
    <w:rsid w:val="00463463"/>
    <w:rsid w:val="00466E60"/>
    <w:rsid w:val="00473EF8"/>
    <w:rsid w:val="004760E5"/>
    <w:rsid w:val="004B1F28"/>
    <w:rsid w:val="004C19A6"/>
    <w:rsid w:val="004D22BB"/>
    <w:rsid w:val="005152F2"/>
    <w:rsid w:val="005246B9"/>
    <w:rsid w:val="00534E4E"/>
    <w:rsid w:val="00551D35"/>
    <w:rsid w:val="005562D4"/>
    <w:rsid w:val="00557019"/>
    <w:rsid w:val="00557132"/>
    <w:rsid w:val="005674AC"/>
    <w:rsid w:val="00580925"/>
    <w:rsid w:val="005A1E51"/>
    <w:rsid w:val="005A7E57"/>
    <w:rsid w:val="005D7574"/>
    <w:rsid w:val="0060221B"/>
    <w:rsid w:val="00605E9C"/>
    <w:rsid w:val="00615281"/>
    <w:rsid w:val="00616FF4"/>
    <w:rsid w:val="006A3CE7"/>
    <w:rsid w:val="006C4AA8"/>
    <w:rsid w:val="006C64B4"/>
    <w:rsid w:val="00734D8D"/>
    <w:rsid w:val="00743379"/>
    <w:rsid w:val="00747550"/>
    <w:rsid w:val="0075489F"/>
    <w:rsid w:val="007803B7"/>
    <w:rsid w:val="007A7C08"/>
    <w:rsid w:val="007B2F5C"/>
    <w:rsid w:val="007C5F05"/>
    <w:rsid w:val="00825ED8"/>
    <w:rsid w:val="00826DD8"/>
    <w:rsid w:val="00832043"/>
    <w:rsid w:val="00832F81"/>
    <w:rsid w:val="00841714"/>
    <w:rsid w:val="008501C7"/>
    <w:rsid w:val="008607C6"/>
    <w:rsid w:val="008C7CA2"/>
    <w:rsid w:val="008F6337"/>
    <w:rsid w:val="00914DAF"/>
    <w:rsid w:val="0093286E"/>
    <w:rsid w:val="0093525F"/>
    <w:rsid w:val="00986149"/>
    <w:rsid w:val="00997736"/>
    <w:rsid w:val="009D1627"/>
    <w:rsid w:val="009E1691"/>
    <w:rsid w:val="00A42F91"/>
    <w:rsid w:val="00A44A66"/>
    <w:rsid w:val="00A51BE0"/>
    <w:rsid w:val="00A91B26"/>
    <w:rsid w:val="00AF1258"/>
    <w:rsid w:val="00B01E52"/>
    <w:rsid w:val="00B550FC"/>
    <w:rsid w:val="00B85871"/>
    <w:rsid w:val="00B93310"/>
    <w:rsid w:val="00B96528"/>
    <w:rsid w:val="00BB3B21"/>
    <w:rsid w:val="00BC1F18"/>
    <w:rsid w:val="00BD2E58"/>
    <w:rsid w:val="00BE4EF5"/>
    <w:rsid w:val="00BF6BAB"/>
    <w:rsid w:val="00C007A5"/>
    <w:rsid w:val="00C03035"/>
    <w:rsid w:val="00C14786"/>
    <w:rsid w:val="00C420C8"/>
    <w:rsid w:val="00C4403A"/>
    <w:rsid w:val="00CD6FF0"/>
    <w:rsid w:val="00CE6306"/>
    <w:rsid w:val="00D11C4D"/>
    <w:rsid w:val="00D14BCF"/>
    <w:rsid w:val="00D2570A"/>
    <w:rsid w:val="00D34EBA"/>
    <w:rsid w:val="00D5067A"/>
    <w:rsid w:val="00D92541"/>
    <w:rsid w:val="00DC0F74"/>
    <w:rsid w:val="00DC79BB"/>
    <w:rsid w:val="00DE6581"/>
    <w:rsid w:val="00DF0A0F"/>
    <w:rsid w:val="00E34D58"/>
    <w:rsid w:val="00E44D44"/>
    <w:rsid w:val="00E53CAF"/>
    <w:rsid w:val="00E941EF"/>
    <w:rsid w:val="00EB1C1B"/>
    <w:rsid w:val="00F077AE"/>
    <w:rsid w:val="00F14687"/>
    <w:rsid w:val="00F56435"/>
    <w:rsid w:val="00F91A9C"/>
    <w:rsid w:val="00F927F0"/>
    <w:rsid w:val="00FA07AA"/>
    <w:rsid w:val="00FB0A17"/>
    <w:rsid w:val="00FB6A8F"/>
    <w:rsid w:val="00FE20E6"/>
    <w:rsid w:val="00FE7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1FDF13A7"/>
  <w15:chartTrackingRefBased/>
  <w15:docId w15:val="{838E0560-BDB4-40FD-8FCB-D1A47433F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CAF"/>
  </w:style>
  <w:style w:type="paragraph" w:styleId="Ttulo1">
    <w:name w:val="heading 1"/>
    <w:basedOn w:val="Normal"/>
    <w:link w:val="Ttulo1Car"/>
    <w:uiPriority w:val="9"/>
    <w:qFormat/>
    <w:rsid w:val="00C420C8"/>
    <w:pPr>
      <w:keepNext/>
      <w:keepLines/>
      <w:pBdr>
        <w:top w:val="single" w:sz="8" w:space="16" w:color="37B6AE" w:themeColor="accent1"/>
        <w:bottom w:val="single" w:sz="8" w:space="16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F077AE"/>
    <w:pPr>
      <w:keepNext/>
      <w:keepLines/>
      <w:pBdr>
        <w:top w:val="single" w:sz="8" w:space="6" w:color="37B6AE" w:themeColor="accent1"/>
        <w:bottom w:val="single" w:sz="8" w:space="6" w:color="37B6AE" w:themeColor="accent1"/>
      </w:pBdr>
      <w:spacing w:after="360" w:line="240" w:lineRule="auto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Ttulo3">
    <w:name w:val="heading 3"/>
    <w:basedOn w:val="Normal"/>
    <w:link w:val="Ttulo3Car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Ttulo4">
    <w:name w:val="heading 4"/>
    <w:basedOn w:val="Normal"/>
    <w:link w:val="Ttulo4Car"/>
    <w:uiPriority w:val="9"/>
    <w:unhideWhenUsed/>
    <w:qFormat/>
    <w:rsid w:val="00283B81"/>
    <w:pPr>
      <w:keepNext/>
      <w:keepLines/>
      <w:spacing w:before="36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417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B5A56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417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417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417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07A5"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07A5"/>
  </w:style>
  <w:style w:type="paragraph" w:styleId="Piedepgina">
    <w:name w:val="footer"/>
    <w:basedOn w:val="Normal"/>
    <w:link w:val="PiedepginaCar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20E6"/>
  </w:style>
  <w:style w:type="table" w:styleId="Tablaconcuadrcula">
    <w:name w:val="Table Grid"/>
    <w:basedOn w:val="Tablanormal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F077AE"/>
    <w:rPr>
      <w:rFonts w:asciiTheme="majorHAnsi" w:eastAsiaTheme="majorEastAsia" w:hAnsiTheme="majorHAnsi" w:cstheme="majorBidi"/>
      <w:caps/>
      <w:sz w:val="2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3053D9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C420C8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283B81"/>
    <w:rPr>
      <w:rFonts w:asciiTheme="majorHAnsi" w:eastAsiaTheme="majorEastAsia" w:hAnsiTheme="majorHAnsi" w:cstheme="majorBidi"/>
      <w:b/>
      <w:iCs/>
      <w:caps/>
    </w:rPr>
  </w:style>
  <w:style w:type="character" w:customStyle="1" w:styleId="Ttulo5Car">
    <w:name w:val="Título 5 Car"/>
    <w:basedOn w:val="Fuentedeprrafopredeter"/>
    <w:link w:val="Ttulo5"/>
    <w:uiPriority w:val="9"/>
    <w:rsid w:val="00463463"/>
    <w:rPr>
      <w:rFonts w:asciiTheme="majorHAnsi" w:eastAsiaTheme="majorEastAsia" w:hAnsiTheme="majorHAnsi" w:cstheme="majorBidi"/>
    </w:rPr>
  </w:style>
  <w:style w:type="paragraph" w:styleId="Sinespaciado">
    <w:name w:val="No Spacing"/>
    <w:uiPriority w:val="12"/>
    <w:qFormat/>
    <w:rsid w:val="005A7E57"/>
    <w:pPr>
      <w:spacing w:after="0" w:line="240" w:lineRule="auto"/>
    </w:pPr>
  </w:style>
  <w:style w:type="paragraph" w:customStyle="1" w:styleId="Lneadegrfico">
    <w:name w:val="Línea de gráfico"/>
    <w:basedOn w:val="Normal"/>
    <w:next w:val="Normal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Ttulo">
    <w:name w:val="Title"/>
    <w:basedOn w:val="Normal"/>
    <w:next w:val="Normal"/>
    <w:link w:val="TtuloCar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E941EF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1714"/>
    <w:rPr>
      <w:rFonts w:ascii="Segoe UI" w:hAnsi="Segoe UI" w:cs="Segoe UI"/>
      <w:szCs w:val="18"/>
    </w:rPr>
  </w:style>
  <w:style w:type="paragraph" w:styleId="Bibliografa">
    <w:name w:val="Bibliography"/>
    <w:basedOn w:val="Normal"/>
    <w:next w:val="Normal"/>
    <w:uiPriority w:val="37"/>
    <w:semiHidden/>
    <w:unhideWhenUsed/>
    <w:rsid w:val="00841714"/>
  </w:style>
  <w:style w:type="paragraph" w:styleId="Textodebloque">
    <w:name w:val="Block Text"/>
    <w:basedOn w:val="Normal"/>
    <w:uiPriority w:val="99"/>
    <w:semiHidden/>
    <w:unhideWhenUsed/>
    <w:rsid w:val="00841714"/>
    <w:pPr>
      <w:pBdr>
        <w:top w:val="single" w:sz="2" w:space="10" w:color="37B6AE" w:themeColor="accent1" w:shadow="1" w:frame="1"/>
        <w:left w:val="single" w:sz="2" w:space="10" w:color="37B6AE" w:themeColor="accent1" w:shadow="1" w:frame="1"/>
        <w:bottom w:val="single" w:sz="2" w:space="10" w:color="37B6AE" w:themeColor="accent1" w:shadow="1" w:frame="1"/>
        <w:right w:val="single" w:sz="2" w:space="10" w:color="37B6AE" w:themeColor="accent1" w:shadow="1" w:frame="1"/>
      </w:pBdr>
      <w:ind w:left="1152" w:right="1152"/>
    </w:pPr>
    <w:rPr>
      <w:rFonts w:eastAsiaTheme="minorEastAsia"/>
      <w:i/>
      <w:iCs/>
      <w:color w:val="37B6AE" w:themeColor="accent1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841714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841714"/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841714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841714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841714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841714"/>
    <w:rPr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841714"/>
    <w:pPr>
      <w:spacing w:after="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841714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841714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841714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841714"/>
    <w:pPr>
      <w:spacing w:after="6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841714"/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841714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841714"/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841714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841714"/>
    <w:rPr>
      <w:szCs w:val="16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841714"/>
    <w:rPr>
      <w:b/>
      <w:bCs/>
      <w:i/>
      <w:iCs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4171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841714"/>
  </w:style>
  <w:style w:type="table" w:styleId="Cuadrculavistosa">
    <w:name w:val="Colorful Grid"/>
    <w:basedOn w:val="Tabla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</w:rPr>
      <w:tblPr/>
      <w:tcPr>
        <w:shd w:val="clear" w:color="auto" w:fill="ABE5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E5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6D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6D67" w:themeColor="accent1" w:themeShade="99"/>
          <w:insideV w:val="nil"/>
        </w:tcBorders>
        <w:shd w:val="clear" w:color="auto" w:fill="216D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6D67" w:themeFill="accent1" w:themeFillShade="99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96DF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841714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41714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41714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4171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41714"/>
    <w:rPr>
      <w:b/>
      <w:bCs/>
      <w:szCs w:val="20"/>
    </w:rPr>
  </w:style>
  <w:style w:type="table" w:styleId="Listaoscura">
    <w:name w:val="Dark List"/>
    <w:basedOn w:val="Tabla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5A5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88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841714"/>
  </w:style>
  <w:style w:type="character" w:customStyle="1" w:styleId="FechaCar">
    <w:name w:val="Fecha Car"/>
    <w:basedOn w:val="Fuentedeprrafopredeter"/>
    <w:link w:val="Fecha"/>
    <w:uiPriority w:val="99"/>
    <w:semiHidden/>
    <w:rsid w:val="00841714"/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841714"/>
    <w:rPr>
      <w:rFonts w:ascii="Segoe UI" w:hAnsi="Segoe UI" w:cs="Segoe UI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841714"/>
    <w:pPr>
      <w:spacing w:after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841714"/>
  </w:style>
  <w:style w:type="character" w:styleId="nfasis">
    <w:name w:val="Emphasis"/>
    <w:basedOn w:val="Fuentedeprrafopredeter"/>
    <w:uiPriority w:val="20"/>
    <w:semiHidden/>
    <w:unhideWhenUsed/>
    <w:qFormat/>
    <w:rsid w:val="00841714"/>
    <w:rPr>
      <w:i/>
      <w:iCs/>
    </w:rPr>
  </w:style>
  <w:style w:type="character" w:styleId="Refdenotaalfinal">
    <w:name w:val="endnote reference"/>
    <w:basedOn w:val="Fuentedeprrafopredeter"/>
    <w:uiPriority w:val="99"/>
    <w:semiHidden/>
    <w:unhideWhenUsed/>
    <w:rsid w:val="00841714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41714"/>
    <w:rPr>
      <w:szCs w:val="20"/>
    </w:rPr>
  </w:style>
  <w:style w:type="paragraph" w:styleId="Direccinsobre">
    <w:name w:val="envelope address"/>
    <w:basedOn w:val="Normal"/>
    <w:uiPriority w:val="99"/>
    <w:semiHidden/>
    <w:unhideWhenUsed/>
    <w:rsid w:val="0084171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841714"/>
    <w:rPr>
      <w:color w:val="954F72" w:themeColor="followedHyperlink"/>
      <w:u w:val="single"/>
    </w:rPr>
  </w:style>
  <w:style w:type="character" w:styleId="Refdenotaalpie">
    <w:name w:val="footnote reference"/>
    <w:basedOn w:val="Fuentedeprrafopredeter"/>
    <w:uiPriority w:val="99"/>
    <w:semiHidden/>
    <w:unhideWhenUsed/>
    <w:rsid w:val="00841714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41714"/>
    <w:rPr>
      <w:szCs w:val="20"/>
    </w:rPr>
  </w:style>
  <w:style w:type="table" w:styleId="Tablaconcuadrcula1clara">
    <w:name w:val="Grid Table 1 Light"/>
    <w:basedOn w:val="Tabla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BE5E1" w:themeColor="accent1" w:themeTint="66"/>
        <w:left w:val="single" w:sz="4" w:space="0" w:color="ABE5E1" w:themeColor="accent1" w:themeTint="66"/>
        <w:bottom w:val="single" w:sz="4" w:space="0" w:color="ABE5E1" w:themeColor="accent1" w:themeTint="66"/>
        <w:right w:val="single" w:sz="4" w:space="0" w:color="ABE5E1" w:themeColor="accent1" w:themeTint="66"/>
        <w:insideH w:val="single" w:sz="4" w:space="0" w:color="ABE5E1" w:themeColor="accent1" w:themeTint="66"/>
        <w:insideV w:val="single" w:sz="4" w:space="0" w:color="ABE5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1D9D3" w:themeColor="accent1" w:themeTint="99"/>
        <w:bottom w:val="single" w:sz="2" w:space="0" w:color="81D9D3" w:themeColor="accent1" w:themeTint="99"/>
        <w:insideH w:val="single" w:sz="2" w:space="0" w:color="81D9D3" w:themeColor="accent1" w:themeTint="99"/>
        <w:insideV w:val="single" w:sz="2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D9D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3">
    <w:name w:val="Grid Table 3"/>
    <w:basedOn w:val="Tab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ABE5E1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6Car">
    <w:name w:val="Título 6 Car"/>
    <w:basedOn w:val="Fuentedeprrafopredeter"/>
    <w:link w:val="Ttulo6"/>
    <w:uiPriority w:val="9"/>
    <w:semiHidden/>
    <w:rsid w:val="00841714"/>
    <w:rPr>
      <w:rFonts w:asciiTheme="majorHAnsi" w:eastAsiaTheme="majorEastAsia" w:hAnsiTheme="majorHAnsi" w:cstheme="majorBidi"/>
      <w:color w:val="1B5A56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41714"/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4171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4171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rnimoHTML">
    <w:name w:val="HTML Acronym"/>
    <w:basedOn w:val="Fuentedeprrafopredeter"/>
    <w:uiPriority w:val="99"/>
    <w:semiHidden/>
    <w:unhideWhenUsed/>
    <w:rsid w:val="00841714"/>
  </w:style>
  <w:style w:type="paragraph" w:styleId="DireccinHTML">
    <w:name w:val="HTML Address"/>
    <w:basedOn w:val="Normal"/>
    <w:link w:val="DireccinHTMLCar"/>
    <w:uiPriority w:val="99"/>
    <w:semiHidden/>
    <w:unhideWhenUsed/>
    <w:rsid w:val="00841714"/>
    <w:pPr>
      <w:spacing w:after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841714"/>
    <w:rPr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841714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841714"/>
    <w:rPr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841714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41714"/>
    <w:rPr>
      <w:rFonts w:ascii="Consolas" w:hAnsi="Consolas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841714"/>
    <w:rPr>
      <w:rFonts w:ascii="Consolas" w:hAnsi="Consolas"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841714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841714"/>
    <w:rPr>
      <w:color w:val="0563C1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841714"/>
    <w:rPr>
      <w:rFonts w:asciiTheme="majorHAnsi" w:eastAsiaTheme="majorEastAsia" w:hAnsiTheme="majorHAnsi" w:cstheme="majorBidi"/>
      <w:b/>
      <w:bCs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841714"/>
    <w:rPr>
      <w:i/>
      <w:iCs/>
      <w:color w:val="37B6AE" w:themeColor="accent1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841714"/>
    <w:pPr>
      <w:pBdr>
        <w:top w:val="single" w:sz="4" w:space="10" w:color="37B6AE" w:themeColor="accent1"/>
        <w:bottom w:val="single" w:sz="4" w:space="10" w:color="37B6AE" w:themeColor="accent1"/>
      </w:pBdr>
      <w:spacing w:before="360" w:after="360"/>
      <w:ind w:left="864" w:right="864"/>
    </w:pPr>
    <w:rPr>
      <w:i/>
      <w:iCs/>
      <w:color w:val="37B6AE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841714"/>
    <w:rPr>
      <w:i/>
      <w:iCs/>
      <w:color w:val="37B6AE" w:themeColor="accent1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841714"/>
    <w:rPr>
      <w:b/>
      <w:bCs/>
      <w:smallCaps/>
      <w:color w:val="37B6AE" w:themeColor="accent1"/>
      <w:spacing w:val="5"/>
    </w:rPr>
  </w:style>
  <w:style w:type="table" w:styleId="Cuadrculaclara">
    <w:name w:val="Light Grid"/>
    <w:basedOn w:val="Tabla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1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  <w:shd w:val="clear" w:color="auto" w:fill="CBEFEC" w:themeFill="accent1" w:themeFillTint="3F"/>
      </w:tcPr>
    </w:tblStylePr>
    <w:tblStylePr w:type="band2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84171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841714"/>
  </w:style>
  <w:style w:type="paragraph" w:styleId="Lista">
    <w:name w:val="List"/>
    <w:basedOn w:val="Normal"/>
    <w:uiPriority w:val="99"/>
    <w:semiHidden/>
    <w:unhideWhenUsed/>
    <w:rsid w:val="00841714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841714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841714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841714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841714"/>
    <w:pPr>
      <w:ind w:left="1800" w:hanging="360"/>
      <w:contextualSpacing/>
    </w:pPr>
  </w:style>
  <w:style w:type="paragraph" w:styleId="Listaconvietas">
    <w:name w:val="List Bullet"/>
    <w:basedOn w:val="Normal"/>
    <w:uiPriority w:val="99"/>
    <w:semiHidden/>
    <w:unhideWhenUsed/>
    <w:rsid w:val="00841714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841714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841714"/>
    <w:pPr>
      <w:numPr>
        <w:numId w:val="3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841714"/>
    <w:pPr>
      <w:numPr>
        <w:numId w:val="4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841714"/>
    <w:pPr>
      <w:numPr>
        <w:numId w:val="5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841714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841714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841714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841714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841714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841714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841714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841714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841714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841714"/>
    <w:pPr>
      <w:numPr>
        <w:numId w:val="10"/>
      </w:numPr>
      <w:contextualSpacing/>
    </w:pPr>
  </w:style>
  <w:style w:type="paragraph" w:styleId="Prrafodelista">
    <w:name w:val="List Paragraph"/>
    <w:basedOn w:val="Normal"/>
    <w:uiPriority w:val="34"/>
    <w:semiHidden/>
    <w:unhideWhenUsed/>
    <w:qFormat/>
    <w:rsid w:val="00841714"/>
    <w:pPr>
      <w:ind w:left="720"/>
      <w:contextualSpacing/>
    </w:pPr>
  </w:style>
  <w:style w:type="table" w:styleId="Tabladelista1clara">
    <w:name w:val="List Table 1 Light"/>
    <w:basedOn w:val="Tabla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2">
    <w:name w:val="List Table 2"/>
    <w:basedOn w:val="Tab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bottom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3">
    <w:name w:val="List Table 3"/>
    <w:basedOn w:val="Tab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37B6AE" w:themeColor="accent1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7B6AE" w:themeColor="accent1"/>
          <w:right w:val="single" w:sz="4" w:space="0" w:color="37B6AE" w:themeColor="accent1"/>
        </w:tcBorders>
      </w:tcPr>
    </w:tblStylePr>
    <w:tblStylePr w:type="band1Horz">
      <w:tblPr/>
      <w:tcPr>
        <w:tcBorders>
          <w:top w:val="single" w:sz="4" w:space="0" w:color="37B6AE" w:themeColor="accent1"/>
          <w:bottom w:val="single" w:sz="4" w:space="0" w:color="37B6A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7B6AE" w:themeColor="accent1"/>
          <w:left w:val="nil"/>
        </w:tcBorders>
      </w:tcPr>
    </w:tblStylePr>
    <w:tblStylePr w:type="swCell">
      <w:tblPr/>
      <w:tcPr>
        <w:tcBorders>
          <w:top w:val="double" w:sz="4" w:space="0" w:color="37B6AE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7B6AE" w:themeColor="accent1"/>
        <w:left w:val="single" w:sz="24" w:space="0" w:color="37B6AE" w:themeColor="accent1"/>
        <w:bottom w:val="single" w:sz="24" w:space="0" w:color="37B6AE" w:themeColor="accent1"/>
        <w:right w:val="single" w:sz="24" w:space="0" w:color="37B6AE" w:themeColor="accent1"/>
      </w:tblBorders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37B6AE" w:themeColor="accent1"/>
        <w:bottom w:val="single" w:sz="4" w:space="0" w:color="37B6A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7B6A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B6A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B6A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B6A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B6A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macro">
    <w:name w:val="macro"/>
    <w:link w:val="TextomacroCar"/>
    <w:uiPriority w:val="99"/>
    <w:semiHidden/>
    <w:unhideWhenUsed/>
    <w:rsid w:val="008417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841714"/>
    <w:rPr>
      <w:rFonts w:ascii="Consolas" w:hAnsi="Consolas"/>
      <w:szCs w:val="20"/>
    </w:rPr>
  </w:style>
  <w:style w:type="table" w:styleId="Cuadrculamedia1">
    <w:name w:val="Medium Grid 1"/>
    <w:basedOn w:val="Tabla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  <w:insideV w:val="single" w:sz="8" w:space="0" w:color="61CFC8" w:themeColor="accent1" w:themeTint="BF"/>
      </w:tblBorders>
    </w:tblPr>
    <w:tcPr>
      <w:shd w:val="clear" w:color="auto" w:fill="CBEF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1CFC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cPr>
      <w:shd w:val="clear" w:color="auto" w:fill="CBEF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F2F0" w:themeFill="accent1" w:themeFillTint="33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tcBorders>
          <w:insideH w:val="single" w:sz="6" w:space="0" w:color="37B6AE" w:themeColor="accent1"/>
          <w:insideV w:val="single" w:sz="6" w:space="0" w:color="37B6AE" w:themeColor="accent1"/>
        </w:tcBorders>
        <w:shd w:val="clear" w:color="auto" w:fill="96DF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EF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DF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DFD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B6A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shd w:val="clear" w:color="auto" w:fill="CBEFEC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B6A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B6A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B6A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EF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EF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8417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84171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841714"/>
    <w:rPr>
      <w:rFonts w:ascii="Times New Roman" w:hAnsi="Times New Roman" w:cs="Times New Roman"/>
      <w:sz w:val="24"/>
      <w:szCs w:val="24"/>
    </w:rPr>
  </w:style>
  <w:style w:type="paragraph" w:styleId="Sangranormal">
    <w:name w:val="Normal Indent"/>
    <w:basedOn w:val="Normal"/>
    <w:uiPriority w:val="99"/>
    <w:semiHidden/>
    <w:unhideWhenUsed/>
    <w:rsid w:val="00841714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841714"/>
    <w:pPr>
      <w:spacing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841714"/>
  </w:style>
  <w:style w:type="character" w:styleId="Nmerodepgina">
    <w:name w:val="page number"/>
    <w:basedOn w:val="Fuentedeprrafopredeter"/>
    <w:uiPriority w:val="99"/>
    <w:semiHidden/>
    <w:unhideWhenUsed/>
    <w:rsid w:val="00841714"/>
  </w:style>
  <w:style w:type="table" w:styleId="Tablanormal1">
    <w:name w:val="Plain Table 1"/>
    <w:basedOn w:val="Tablanormal"/>
    <w:uiPriority w:val="41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informato">
    <w:name w:val="Plain Text"/>
    <w:basedOn w:val="Normal"/>
    <w:link w:val="TextosinformatoC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841714"/>
    <w:rPr>
      <w:rFonts w:ascii="Consolas" w:hAnsi="Consolas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rsid w:val="00841714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841714"/>
    <w:rPr>
      <w:i/>
      <w:iCs/>
      <w:color w:val="404040" w:themeColor="text1" w:themeTint="BF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841714"/>
  </w:style>
  <w:style w:type="character" w:customStyle="1" w:styleId="SaludoCar">
    <w:name w:val="Saludo Car"/>
    <w:basedOn w:val="Fuentedeprrafopredeter"/>
    <w:link w:val="Saludo"/>
    <w:uiPriority w:val="99"/>
    <w:semiHidden/>
    <w:rsid w:val="00841714"/>
  </w:style>
  <w:style w:type="paragraph" w:styleId="Firma">
    <w:name w:val="Signature"/>
    <w:basedOn w:val="Normal"/>
    <w:link w:val="FirmaC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841714"/>
  </w:style>
  <w:style w:type="character" w:styleId="Textoennegrita">
    <w:name w:val="Strong"/>
    <w:basedOn w:val="Fuentedeprrafopredeter"/>
    <w:uiPriority w:val="22"/>
    <w:semiHidden/>
    <w:unhideWhenUsed/>
    <w:qFormat/>
    <w:rsid w:val="00841714"/>
    <w:rPr>
      <w:b/>
      <w:bCs/>
    </w:rPr>
  </w:style>
  <w:style w:type="character" w:styleId="nfasissutil">
    <w:name w:val="Subtle Emphasis"/>
    <w:basedOn w:val="Fuentedeprrafopredeter"/>
    <w:uiPriority w:val="19"/>
    <w:semiHidden/>
    <w:unhideWhenUsed/>
    <w:qFormat/>
    <w:rsid w:val="00841714"/>
    <w:rPr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841714"/>
    <w:rPr>
      <w:smallCaps/>
      <w:color w:val="5A5A5A" w:themeColor="text1" w:themeTint="A5"/>
    </w:rPr>
  </w:style>
  <w:style w:type="table" w:styleId="Tablaconefectos3D1">
    <w:name w:val="Table 3D effects 1"/>
    <w:basedOn w:val="Tablanormal"/>
    <w:uiPriority w:val="99"/>
    <w:semiHidden/>
    <w:unhideWhenUsed/>
    <w:rsid w:val="008417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8417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8417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8417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8417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8417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8417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8417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8417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8417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8417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8417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8417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8417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8417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8417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8417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8417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841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8417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8417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8417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841714"/>
    <w:pPr>
      <w:spacing w:after="0"/>
      <w:ind w:left="220" w:hanging="22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841714"/>
    <w:pPr>
      <w:spacing w:after="0"/>
    </w:pPr>
  </w:style>
  <w:style w:type="table" w:styleId="Tablaprofesional">
    <w:name w:val="Table Professional"/>
    <w:basedOn w:val="Tabla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8417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8417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8417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8417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841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8417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8417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8417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84171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841714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84171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841714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841714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841714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841714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841714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841714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841714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841714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outlineLvl w:val="9"/>
    </w:pPr>
    <w:rPr>
      <w:caps w:val="0"/>
      <w:color w:val="298881" w:themeColor="accent1" w:themeShade="BF"/>
      <w:sz w:val="32"/>
    </w:rPr>
  </w:style>
  <w:style w:type="paragraph" w:customStyle="1" w:styleId="Grfico">
    <w:name w:val="Gráfico"/>
    <w:basedOn w:val="Normal"/>
    <w:next w:val="Ttulo3"/>
    <w:link w:val="Carcterdegrfico"/>
    <w:uiPriority w:val="10"/>
    <w:qFormat/>
    <w:rsid w:val="00C420C8"/>
    <w:pPr>
      <w:spacing w:before="320" w:after="80"/>
    </w:pPr>
  </w:style>
  <w:style w:type="character" w:customStyle="1" w:styleId="Carcterdegrfico">
    <w:name w:val="Carácter de gráfico"/>
    <w:basedOn w:val="Fuentedeprrafopredeter"/>
    <w:link w:val="Grfico"/>
    <w:uiPriority w:val="10"/>
    <w:rsid w:val="00C420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78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18" Type="http://schemas.openxmlformats.org/officeDocument/2006/relationships/fontTable" Target="fontTable.xml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header" Target="header2.xml" /><Relationship Id="rId2" Type="http://schemas.openxmlformats.org/officeDocument/2006/relationships/numbering" Target="numbering.xml" /><Relationship Id="rId16" Type="http://schemas.openxmlformats.org/officeDocument/2006/relationships/footer" Target="footer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5" Type="http://schemas.openxmlformats.org/officeDocument/2006/relationships/webSettings" Target="webSettings.xml" /><Relationship Id="rId15" Type="http://schemas.openxmlformats.org/officeDocument/2006/relationships/header" Target="header1.xml" /><Relationship Id="rId10" Type="http://schemas.openxmlformats.org/officeDocument/2006/relationships/image" Target="media/image3.png" /><Relationship Id="rId19" Type="http://schemas.openxmlformats.org/officeDocument/2006/relationships/theme" Target="theme/theme1.xml" /><Relationship Id="rId4" Type="http://schemas.openxmlformats.org/officeDocument/2006/relationships/settings" Target="settings.xml" /><Relationship Id="rId9" Type="http://schemas.openxmlformats.org/officeDocument/2006/relationships/image" Target="media/image2.jpeg" /><Relationship Id="rId14" Type="http://schemas.openxmlformats.org/officeDocument/2006/relationships/image" Target="media/image7.png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Plantillas\Curr&#237;culum%20v&#237;tae%20creativo%20dise&#241;ado%20por%20MOO.dotx" TargetMode="External" 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5EAC22-CD2B-4272-84EB-3797D74308CB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Currículum%20vítae%20creativo%20diseñado%20por%20MOO.dotx</Template>
  <TotalTime>0</TotalTime>
  <Pages>3</Pages>
  <Words>357</Words>
  <Characters>1968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Jose javier Lopez hernandez</cp:lastModifiedBy>
  <cp:revision>2</cp:revision>
  <dcterms:created xsi:type="dcterms:W3CDTF">2021-01-14T15:11:00Z</dcterms:created>
  <dcterms:modified xsi:type="dcterms:W3CDTF">2021-01-14T15:11:00Z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