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B27C28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es-ES_tradnl"/>
              </w:rPr>
              <w:drawing>
                <wp:inline distT="0" distB="0" distL="0" distR="0" wp14:anchorId="4F152D9A" wp14:editId="7A83426F">
                  <wp:extent cx="1371600" cy="1503947"/>
                  <wp:effectExtent l="76200" t="76200" r="133350" b="134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319" cy="150583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681AF7" w:rsidRPr="00681AF7" w:rsidRDefault="00B27C28" w:rsidP="00681AF7">
            <w:pPr>
              <w:pStyle w:val="Ttulo"/>
              <w:rPr>
                <w:sz w:val="36"/>
                <w:szCs w:val="36"/>
              </w:rPr>
            </w:pPr>
            <w:r w:rsidRPr="002F7610">
              <w:rPr>
                <w:sz w:val="36"/>
                <w:szCs w:val="36"/>
              </w:rPr>
              <w:t>KARINA</w:t>
            </w:r>
            <w:r w:rsidR="003D1B71" w:rsidRPr="002F7610">
              <w:rPr>
                <w:sz w:val="36"/>
                <w:szCs w:val="36"/>
                <w:lang w:bidi="es-ES"/>
              </w:rPr>
              <w:br/>
            </w:r>
            <w:r w:rsidRPr="002F7610">
              <w:rPr>
                <w:sz w:val="36"/>
                <w:szCs w:val="36"/>
              </w:rPr>
              <w:t>DAMIÁN RAMÍREZ</w:t>
            </w:r>
            <w:bookmarkStart w:id="0" w:name="_GoBack"/>
            <w:bookmarkEnd w:id="0"/>
          </w:p>
          <w:p w:rsidR="00681AF7" w:rsidRPr="00681AF7" w:rsidRDefault="00681AF7" w:rsidP="00681AF7"/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2F7610" w:rsidRPr="00F20161" w:rsidRDefault="00396024" w:rsidP="00681AF7">
            <w:pPr>
              <w:pStyle w:val="Ttulo2"/>
              <w:jc w:val="both"/>
            </w:pPr>
            <w:r>
              <w:t>Formación:</w:t>
            </w:r>
          </w:p>
          <w:p w:rsidR="002F7610" w:rsidRDefault="002F7610" w:rsidP="00681AF7">
            <w:pPr>
              <w:pStyle w:val="Nombredelaescuela"/>
              <w:spacing w:line="216" w:lineRule="auto"/>
              <w:jc w:val="both"/>
            </w:pPr>
            <w:r>
              <w:t>Preparatoria: Cetis62 “Centro de Estudios Tecnológicos  Industrial y de servicios No. 62”.  Bachillerato: Laboratorista Clínico.</w:t>
            </w:r>
          </w:p>
          <w:p w:rsidR="002F7610" w:rsidRPr="000541C0" w:rsidRDefault="002F7610" w:rsidP="00681AF7">
            <w:pPr>
              <w:pStyle w:val="Nombredelaescuela"/>
              <w:spacing w:line="216" w:lineRule="auto"/>
              <w:jc w:val="both"/>
              <w:rPr>
                <w:b w:val="0"/>
                <w:bCs/>
              </w:rPr>
            </w:pPr>
            <w:r w:rsidRPr="000541C0">
              <w:rPr>
                <w:b w:val="0"/>
                <w:bCs/>
              </w:rPr>
              <w:t xml:space="preserve">Año: </w:t>
            </w:r>
            <w:r w:rsidR="00C56CE6">
              <w:rPr>
                <w:b w:val="0"/>
                <w:bCs/>
              </w:rPr>
              <w:t>agosto</w:t>
            </w:r>
            <w:r w:rsidR="000541C0">
              <w:rPr>
                <w:b w:val="0"/>
                <w:bCs/>
              </w:rPr>
              <w:t xml:space="preserve"> 2010- Julio 2013.</w:t>
            </w:r>
          </w:p>
          <w:p w:rsidR="002F7610" w:rsidRDefault="002F7610" w:rsidP="00681AF7">
            <w:pPr>
              <w:pStyle w:val="Nombredelaescuela"/>
              <w:spacing w:line="216" w:lineRule="auto"/>
              <w:jc w:val="both"/>
            </w:pPr>
            <w:r>
              <w:t>Universidad de Guanajuato: División Ciencias de la salud e Ingenierías, Campus Celaya -Salvatierra.</w:t>
            </w:r>
          </w:p>
          <w:p w:rsidR="002F7610" w:rsidRDefault="00C17B9D" w:rsidP="00681AF7">
            <w:pPr>
              <w:pStyle w:val="Nombredelaescuela"/>
              <w:spacing w:line="216" w:lineRule="auto"/>
              <w:jc w:val="both"/>
            </w:pPr>
            <w:r>
              <w:t xml:space="preserve">Egresada: </w:t>
            </w:r>
            <w:r w:rsidR="002F7610">
              <w:t xml:space="preserve">Licenciatura En </w:t>
            </w:r>
            <w:r w:rsidR="0061011E">
              <w:t>Enfermería</w:t>
            </w:r>
            <w:r w:rsidR="002F7610">
              <w:t xml:space="preserve"> y Obstetricia.</w:t>
            </w:r>
          </w:p>
          <w:p w:rsidR="0061011E" w:rsidRPr="000541C0" w:rsidRDefault="0061011E" w:rsidP="00681AF7">
            <w:pPr>
              <w:pStyle w:val="Nombredelaescuela"/>
              <w:spacing w:line="216" w:lineRule="auto"/>
              <w:jc w:val="both"/>
              <w:rPr>
                <w:b w:val="0"/>
                <w:bCs/>
              </w:rPr>
            </w:pPr>
            <w:r w:rsidRPr="000541C0">
              <w:rPr>
                <w:b w:val="0"/>
                <w:bCs/>
              </w:rPr>
              <w:t xml:space="preserve">Año: </w:t>
            </w:r>
            <w:r w:rsidR="00C56CE6">
              <w:rPr>
                <w:b w:val="0"/>
                <w:bCs/>
              </w:rPr>
              <w:t>e</w:t>
            </w:r>
            <w:r w:rsidR="00C17B9D" w:rsidRPr="000541C0">
              <w:rPr>
                <w:b w:val="0"/>
                <w:bCs/>
              </w:rPr>
              <w:t>nero 2015-</w:t>
            </w:r>
            <w:r w:rsidR="00C56CE6" w:rsidRPr="000541C0">
              <w:rPr>
                <w:b w:val="0"/>
                <w:bCs/>
              </w:rPr>
              <w:t>diciembre</w:t>
            </w:r>
            <w:r w:rsidR="000541C0" w:rsidRPr="000541C0">
              <w:rPr>
                <w:b w:val="0"/>
                <w:bCs/>
              </w:rPr>
              <w:t xml:space="preserve"> 2019</w:t>
            </w:r>
            <w:r w:rsidR="000541C0">
              <w:rPr>
                <w:b w:val="0"/>
                <w:bCs/>
              </w:rPr>
              <w:t>.</w:t>
            </w:r>
          </w:p>
          <w:p w:rsidR="00396024" w:rsidRPr="000541C0" w:rsidRDefault="0094246A" w:rsidP="00681AF7">
            <w:pPr>
              <w:pStyle w:val="Nombredelaescuela"/>
              <w:spacing w:line="216" w:lineRule="auto"/>
              <w:jc w:val="both"/>
            </w:pPr>
            <w:r w:rsidRPr="000541C0">
              <w:t>Acti</w:t>
            </w:r>
            <w:r w:rsidR="00396024" w:rsidRPr="000541C0">
              <w:t xml:space="preserve">vidades relevantes: </w:t>
            </w:r>
          </w:p>
          <w:p w:rsidR="00C17B9D" w:rsidRDefault="00C17B9D" w:rsidP="00681AF7">
            <w:pPr>
              <w:pStyle w:val="Nombredelaescuela"/>
              <w:spacing w:line="216" w:lineRule="auto"/>
              <w:jc w:val="both"/>
            </w:pPr>
            <w:r>
              <w:t>Constancia en participación de 3er Congreso de Internacional de ciencias de la salud; “El cuidado integral en el siglo XXI”.</w:t>
            </w:r>
          </w:p>
          <w:p w:rsidR="00C17B9D" w:rsidRDefault="00C17B9D" w:rsidP="00681AF7">
            <w:pPr>
              <w:pStyle w:val="Nombredelaescuela"/>
              <w:spacing w:line="216" w:lineRule="auto"/>
              <w:jc w:val="both"/>
            </w:pPr>
            <w:r>
              <w:t>Constancia en participación de ponentes en la modalidad de cartel  con el tema; “Percepción de donación de órganos en enfermeras celayenses de cuidados intensivos y de urgencias”.</w:t>
            </w:r>
          </w:p>
          <w:p w:rsidR="00396024" w:rsidRDefault="00396024" w:rsidP="00681AF7">
            <w:pPr>
              <w:pStyle w:val="Nombredelaescuela"/>
              <w:spacing w:line="216" w:lineRule="auto"/>
              <w:jc w:val="both"/>
            </w:pPr>
          </w:p>
          <w:p w:rsidR="003D1B71" w:rsidRPr="00396024" w:rsidRDefault="003D1B71" w:rsidP="00681AF7">
            <w:pPr>
              <w:pStyle w:val="Nombredelaescuela"/>
              <w:spacing w:line="216" w:lineRule="auto"/>
              <w:jc w:val="both"/>
              <w:rPr>
                <w:rFonts w:ascii="Corbel" w:hAnsi="Corbel" w:cs="Georgia"/>
                <w:bCs/>
                <w:color w:val="0072C7" w:themeColor="accent2"/>
                <w:sz w:val="24"/>
                <w:szCs w:val="20"/>
                <w:u w:val="single"/>
              </w:rPr>
            </w:pPr>
            <w:r w:rsidRPr="00396024">
              <w:rPr>
                <w:rFonts w:ascii="Corbel" w:hAnsi="Corbel" w:cs="Georgia"/>
                <w:bCs/>
                <w:color w:val="0072C7" w:themeColor="accent2"/>
                <w:sz w:val="24"/>
                <w:szCs w:val="20"/>
                <w:u w:val="single"/>
              </w:rPr>
              <w:t>Experiencia</w:t>
            </w:r>
            <w:r w:rsidR="00396024" w:rsidRPr="00396024">
              <w:rPr>
                <w:rFonts w:ascii="Corbel" w:hAnsi="Corbel" w:cs="Georgia"/>
                <w:bCs/>
                <w:color w:val="0072C7" w:themeColor="accent2"/>
                <w:sz w:val="24"/>
                <w:szCs w:val="20"/>
                <w:u w:val="single"/>
              </w:rPr>
              <w:t>:</w:t>
            </w:r>
          </w:p>
          <w:p w:rsidR="003D1B71" w:rsidRPr="00665F95" w:rsidRDefault="0061011E" w:rsidP="00681AF7">
            <w:pPr>
              <w:pStyle w:val="Fechas"/>
              <w:spacing w:line="216" w:lineRule="auto"/>
              <w:jc w:val="both"/>
            </w:pPr>
            <w:r>
              <w:rPr>
                <w:rFonts w:eastAsia="Calibri"/>
                <w:lang w:bidi="es-ES"/>
              </w:rPr>
              <w:t xml:space="preserve">Julio 2012 – </w:t>
            </w:r>
            <w:r w:rsidR="00725375">
              <w:rPr>
                <w:rFonts w:eastAsia="Calibri"/>
                <w:lang w:bidi="es-ES"/>
              </w:rPr>
              <w:t>f</w:t>
            </w:r>
            <w:r>
              <w:rPr>
                <w:rFonts w:eastAsia="Calibri"/>
                <w:lang w:bidi="es-ES"/>
              </w:rPr>
              <w:t>ebrero 2013</w:t>
            </w:r>
          </w:p>
          <w:p w:rsidR="0061011E" w:rsidRPr="00396024" w:rsidRDefault="0061011E" w:rsidP="00681AF7">
            <w:pPr>
              <w:pStyle w:val="Experiencia"/>
              <w:spacing w:line="216" w:lineRule="auto"/>
              <w:jc w:val="both"/>
            </w:pPr>
            <w:r>
              <w:t>Servicio Social de</w:t>
            </w:r>
            <w:r w:rsidR="0094246A">
              <w:t>l</w:t>
            </w:r>
            <w:r>
              <w:t xml:space="preserve"> bachillerato, Realizado en; </w:t>
            </w:r>
            <w:r w:rsidRPr="00396024">
              <w:t>Hospital General de Salamanca; área de laboratorio, puesto; Técnico laboratorista.</w:t>
            </w:r>
          </w:p>
          <w:p w:rsidR="003D1B71" w:rsidRPr="00396024" w:rsidRDefault="0061011E" w:rsidP="00681AF7">
            <w:pPr>
              <w:pStyle w:val="Experiencia"/>
              <w:spacing w:line="216" w:lineRule="auto"/>
              <w:jc w:val="both"/>
            </w:pPr>
            <w:r w:rsidRPr="00C17B9D">
              <w:rPr>
                <w:b/>
                <w:bCs/>
              </w:rPr>
              <w:t>Actividades:</w:t>
            </w:r>
            <w:r w:rsidRPr="00396024">
              <w:t xml:space="preserve"> Toma de muestra de sangre apacientes, Pruebas de </w:t>
            </w:r>
            <w:r w:rsidR="0094246A" w:rsidRPr="00396024">
              <w:t>laboratorio de grupo</w:t>
            </w:r>
            <w:r w:rsidRPr="00396024">
              <w:t xml:space="preserve"> sanguíneo RH, </w:t>
            </w:r>
            <w:r w:rsidR="0094246A" w:rsidRPr="00396024">
              <w:t>Manejo de equipo laboratorio clínico, Realizar pruebas de coagulación TTP Y TP, Evaluación física, química y microscópica de la orina EGO, Captura de datos y registro e inventario de material.</w:t>
            </w:r>
          </w:p>
          <w:p w:rsidR="003D1B71" w:rsidRPr="00665F95" w:rsidRDefault="0094246A" w:rsidP="00681AF7">
            <w:pPr>
              <w:pStyle w:val="Fechas"/>
              <w:spacing w:line="216" w:lineRule="auto"/>
              <w:jc w:val="both"/>
            </w:pPr>
            <w:r>
              <w:t xml:space="preserve">Febrero 2020 </w:t>
            </w:r>
            <w:r>
              <w:rPr>
                <w:rFonts w:eastAsia="Calibri"/>
                <w:lang w:bidi="es-ES"/>
              </w:rPr>
              <w:t xml:space="preserve">- </w:t>
            </w:r>
            <w:r w:rsidR="00725375">
              <w:rPr>
                <w:rFonts w:eastAsia="Calibri"/>
                <w:lang w:bidi="es-ES"/>
              </w:rPr>
              <w:t>e</w:t>
            </w:r>
            <w:r>
              <w:rPr>
                <w:rFonts w:eastAsia="Calibri"/>
                <w:lang w:bidi="es-ES"/>
              </w:rPr>
              <w:t>nero 2021</w:t>
            </w:r>
          </w:p>
          <w:p w:rsidR="00396024" w:rsidRDefault="0094246A" w:rsidP="00681AF7">
            <w:pPr>
              <w:pStyle w:val="Experiencia"/>
              <w:spacing w:line="216" w:lineRule="auto"/>
              <w:jc w:val="both"/>
            </w:pPr>
            <w:r>
              <w:t>Servicio Social Profesional, Realizado en: Hospital General de Zona con Medicina Familiar No.3, Salamanca.</w:t>
            </w:r>
            <w:r w:rsidR="00396024">
              <w:t xml:space="preserve"> Áreas de servicio: Preventiva, quirófano, curación, diálisis, urgencias, CEYE</w:t>
            </w:r>
            <w:r w:rsidR="00725375">
              <w:t xml:space="preserve"> </w:t>
            </w:r>
            <w:r w:rsidR="00396024">
              <w:t>(Central de Equipos y Esterilización), pediatría y hospital.</w:t>
            </w:r>
          </w:p>
          <w:p w:rsidR="0094246A" w:rsidRPr="00665F95" w:rsidRDefault="0094246A" w:rsidP="00681AF7">
            <w:pPr>
              <w:pStyle w:val="Experiencia"/>
              <w:spacing w:line="216" w:lineRule="auto"/>
              <w:jc w:val="both"/>
            </w:pPr>
            <w:r w:rsidRPr="00C17B9D">
              <w:rPr>
                <w:b/>
                <w:bCs/>
              </w:rPr>
              <w:t>Actividades</w:t>
            </w:r>
            <w:r w:rsidR="00396024" w:rsidRPr="00C17B9D">
              <w:rPr>
                <w:b/>
                <w:bCs/>
              </w:rPr>
              <w:t>:</w:t>
            </w:r>
            <w:r w:rsidR="00396024">
              <w:t xml:space="preserve"> Administrar medicamentos</w:t>
            </w:r>
            <w:r w:rsidR="003B7972">
              <w:t xml:space="preserve"> prescritos e iniciar fluidos intravenosos, </w:t>
            </w:r>
            <w:r w:rsidR="00C17B9D">
              <w:t>t</w:t>
            </w:r>
            <w:r w:rsidR="003B7972">
              <w:t xml:space="preserve">ratamiento básico de paciente: toma de signos vitales y </w:t>
            </w:r>
            <w:r w:rsidR="003B7972">
              <w:lastRenderedPageBreak/>
              <w:t xml:space="preserve">antropometría, administración de medicamento por vía intramuscular, intradérmica, intravenosa y subcutánea, medición glucemia capilar, vendaje en miembros superiores e inferiores, aplicación, fijación y control de venoclisis a pacientes, tendido de cama(cerrada, abierta, ocupada y de carro camilla), Instalación, fijación y cuidado dela sonda vesical en el hombre o mujer, preparación de medicamento en ampolleta y </w:t>
            </w:r>
            <w:r w:rsidR="00994C6B">
              <w:t>frascos unidosis, Administración de insulina y enoxaparina a pacientes, retiro de puntos, recolectar muestras de sangre, orina de pacientes, administración y llenado de hojas de enfermería, captura de datos de pacientes así como pulsera de identificación.</w:t>
            </w:r>
          </w:p>
          <w:p w:rsidR="003D1B71" w:rsidRPr="00665F95" w:rsidRDefault="003D1B71" w:rsidP="00681AF7">
            <w:pPr>
              <w:spacing w:line="216" w:lineRule="auto"/>
              <w:jc w:val="both"/>
            </w:pPr>
          </w:p>
          <w:p w:rsidR="003D1B71" w:rsidRPr="00F20161" w:rsidRDefault="0061011E" w:rsidP="00681AF7">
            <w:pPr>
              <w:pStyle w:val="Ttulo2"/>
              <w:jc w:val="both"/>
            </w:pPr>
            <w:r>
              <w:t>A</w:t>
            </w:r>
            <w:r w:rsidR="00C17B9D">
              <w:t>p</w:t>
            </w:r>
            <w:r>
              <w:t>titudes</w:t>
            </w:r>
            <w:r w:rsidR="007570C2">
              <w:t xml:space="preserve">: </w:t>
            </w:r>
          </w:p>
          <w:p w:rsidR="003D1B71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Empatía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Honestidad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Iniciativa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Comunicación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Trabajo en equipo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Alto sentido de responsabilidad.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Escucha activa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Inteligencia Emocional</w:t>
            </w:r>
          </w:p>
          <w:p w:rsidR="007570C2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Flexibilidad</w:t>
            </w:r>
          </w:p>
          <w:p w:rsidR="007570C2" w:rsidRPr="00665F95" w:rsidRDefault="007570C2" w:rsidP="00681AF7">
            <w:pPr>
              <w:pStyle w:val="Prrafodelista"/>
              <w:numPr>
                <w:ilvl w:val="0"/>
                <w:numId w:val="16"/>
              </w:numPr>
              <w:spacing w:line="216" w:lineRule="auto"/>
              <w:jc w:val="both"/>
            </w:pPr>
            <w:r>
              <w:t>Creatividad</w:t>
            </w:r>
          </w:p>
          <w:p w:rsidR="003D1B71" w:rsidRPr="00F20161" w:rsidRDefault="003D1B71" w:rsidP="00681AF7">
            <w:pPr>
              <w:pStyle w:val="Ttulo2"/>
              <w:jc w:val="both"/>
            </w:pPr>
          </w:p>
          <w:p w:rsidR="003D1B71" w:rsidRPr="00665F95" w:rsidRDefault="003D1B71" w:rsidP="00681AF7">
            <w:pPr>
              <w:spacing w:line="216" w:lineRule="auto"/>
              <w:jc w:val="both"/>
              <w:rPr>
                <w:sz w:val="24"/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61011E" w:rsidRDefault="0061011E" w:rsidP="00681AF7">
            <w:pPr>
              <w:pStyle w:val="Textoindependiente"/>
              <w:kinsoku w:val="0"/>
              <w:overflowPunct w:val="0"/>
              <w:jc w:val="both"/>
              <w:rPr>
                <w:rFonts w:ascii="Corbel" w:hAnsi="Corbel" w:cs="Georgia"/>
                <w:b/>
                <w:bCs/>
                <w:color w:val="0072C7" w:themeColor="accent2"/>
                <w:sz w:val="24"/>
                <w:u w:val="single"/>
              </w:rPr>
            </w:pPr>
            <w:r w:rsidRPr="0061011E">
              <w:rPr>
                <w:rFonts w:ascii="Corbel" w:hAnsi="Corbel" w:cs="Georgia"/>
                <w:b/>
                <w:bCs/>
                <w:color w:val="0072C7" w:themeColor="accent2"/>
                <w:sz w:val="24"/>
                <w:u w:val="single"/>
              </w:rPr>
              <w:t>Datos personales:</w:t>
            </w:r>
          </w:p>
          <w:p w:rsidR="0061011E" w:rsidRDefault="0061011E" w:rsidP="00681AF7">
            <w:pPr>
              <w:pStyle w:val="Informacin"/>
              <w:jc w:val="both"/>
              <w:rPr>
                <w:lang w:val="es-ES_tradnl"/>
              </w:rPr>
            </w:pPr>
            <w:r w:rsidRPr="0061011E">
              <w:rPr>
                <w:lang w:val="es-ES_tradnl"/>
              </w:rPr>
              <w:t>Estado Civil: Soltera</w:t>
            </w:r>
          </w:p>
          <w:p w:rsidR="00C56CE6" w:rsidRPr="0061011E" w:rsidRDefault="00C56CE6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Edad: 26 años</w:t>
            </w:r>
          </w:p>
          <w:p w:rsidR="0061011E" w:rsidRPr="0061011E" w:rsidRDefault="0061011E" w:rsidP="00681AF7">
            <w:pPr>
              <w:pStyle w:val="Informacin"/>
              <w:jc w:val="both"/>
              <w:rPr>
                <w:lang w:val="es-ES_tradnl"/>
              </w:rPr>
            </w:pPr>
            <w:r w:rsidRPr="0061011E">
              <w:rPr>
                <w:lang w:val="es-ES_tradnl"/>
              </w:rPr>
              <w:t>Fecha de nacimiento: 13/08/1994</w:t>
            </w:r>
          </w:p>
          <w:p w:rsidR="0061011E" w:rsidRPr="0061011E" w:rsidRDefault="0061011E" w:rsidP="00681AF7">
            <w:pPr>
              <w:pStyle w:val="Informacin"/>
              <w:jc w:val="both"/>
              <w:rPr>
                <w:lang w:val="es-ES_tradnl"/>
              </w:rPr>
            </w:pPr>
            <w:r w:rsidRPr="0061011E">
              <w:rPr>
                <w:lang w:val="es-ES_tradnl"/>
              </w:rPr>
              <w:t>Nacionalidad: mexicana</w:t>
            </w:r>
          </w:p>
          <w:p w:rsidR="0061011E" w:rsidRPr="00CA16E3" w:rsidRDefault="0061011E" w:rsidP="00681AF7">
            <w:pPr>
              <w:pStyle w:val="Textoindependiente"/>
              <w:kinsoku w:val="0"/>
              <w:overflowPunct w:val="0"/>
              <w:jc w:val="both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81AF7">
            <w:pPr>
              <w:pStyle w:val="Informacin"/>
              <w:jc w:val="both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81AF7">
            <w:pPr>
              <w:pStyle w:val="Informacin"/>
              <w:jc w:val="both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86F1BB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Venustiano Carranza #251, Col</w:t>
            </w:r>
            <w:r w:rsidR="00725375">
              <w:rPr>
                <w:lang w:val="es-ES_tradnl"/>
              </w:rPr>
              <w:t xml:space="preserve">. </w:t>
            </w:r>
            <w:r>
              <w:rPr>
                <w:lang w:val="es-ES_tradnl"/>
              </w:rPr>
              <w:t>Valtierrilla</w:t>
            </w:r>
          </w:p>
          <w:p w:rsidR="003D1B71" w:rsidRPr="00CA16E3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Salamanca.</w:t>
            </w:r>
            <w:r w:rsidR="00725375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Guanajuato</w:t>
            </w: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81AF7">
            <w:pPr>
              <w:pStyle w:val="Informacin"/>
              <w:jc w:val="both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81AF7">
            <w:pPr>
              <w:pStyle w:val="Informacin"/>
              <w:jc w:val="both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2EB8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Cel: 4646535486</w:t>
            </w: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81AF7">
            <w:pPr>
              <w:pStyle w:val="Informacin"/>
              <w:jc w:val="both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81AF7">
            <w:pPr>
              <w:pStyle w:val="Informacin"/>
              <w:jc w:val="both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59133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kardr94@hotmail.com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681AF7">
            <w:pPr>
              <w:pStyle w:val="Sinespaciado"/>
              <w:jc w:val="both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Textoindependiente"/>
              <w:kinsoku w:val="0"/>
              <w:overflowPunct w:val="0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81AF7">
            <w:pPr>
              <w:pStyle w:val="Informacin"/>
              <w:jc w:val="both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81AF7">
            <w:pPr>
              <w:pStyle w:val="Informacin"/>
              <w:jc w:val="both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6DA12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Objetivo:</w:t>
            </w:r>
          </w:p>
          <w:p w:rsidR="00B27C28" w:rsidRPr="00CA16E3" w:rsidRDefault="00B27C28" w:rsidP="00681AF7">
            <w:pPr>
              <w:pStyle w:val="Informacin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Ejercer lo que más amo que es enfermería, poner en práctica mi experiencia y </w:t>
            </w:r>
            <w:r w:rsidR="00C56CE6">
              <w:rPr>
                <w:lang w:val="es-ES_tradnl"/>
              </w:rPr>
              <w:t>conocimientos así</w:t>
            </w:r>
            <w:r>
              <w:rPr>
                <w:lang w:val="es-ES_tradnl"/>
              </w:rPr>
              <w:t xml:space="preserve"> como una excelente actitud de servicio en </w:t>
            </w:r>
            <w:r w:rsidR="002F7610">
              <w:rPr>
                <w:lang w:val="es-ES_tradnl"/>
              </w:rPr>
              <w:t>el área de salud</w:t>
            </w:r>
            <w:r>
              <w:rPr>
                <w:lang w:val="es-ES_tradnl"/>
              </w:rPr>
              <w:t xml:space="preserve"> y demostrar mi buen desempeño </w:t>
            </w:r>
            <w:r w:rsidR="002F7610">
              <w:rPr>
                <w:lang w:val="es-ES_tradnl"/>
              </w:rPr>
              <w:t>con mis compañeros de trabajo.</w:t>
            </w:r>
          </w:p>
        </w:tc>
        <w:tc>
          <w:tcPr>
            <w:tcW w:w="423" w:type="dxa"/>
            <w:vMerge/>
          </w:tcPr>
          <w:p w:rsidR="003D1B71" w:rsidRPr="00CA16E3" w:rsidRDefault="003D1B71" w:rsidP="00681AF7">
            <w:pPr>
              <w:pStyle w:val="Informacin"/>
              <w:jc w:val="both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pStyle w:val="Ttulo1"/>
              <w:jc w:val="both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681AF7">
            <w:pPr>
              <w:jc w:val="both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681AF7">
            <w:pPr>
              <w:jc w:val="both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681AF7">
            <w:pPr>
              <w:jc w:val="both"/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681AF7">
            <w:pPr>
              <w:jc w:val="both"/>
              <w:rPr>
                <w:lang w:val="es-ES_tradnl"/>
              </w:rPr>
            </w:pPr>
          </w:p>
        </w:tc>
      </w:tr>
    </w:tbl>
    <w:p w:rsidR="007F5B63" w:rsidRPr="00CA16E3" w:rsidRDefault="007F5B63" w:rsidP="00681AF7">
      <w:pPr>
        <w:pStyle w:val="Textoindependiente"/>
        <w:jc w:val="both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6052" w:rsidRDefault="00226052" w:rsidP="00590471">
      <w:r>
        <w:separator/>
      </w:r>
    </w:p>
  </w:endnote>
  <w:endnote w:type="continuationSeparator" w:id="0">
    <w:p w:rsidR="00226052" w:rsidRDefault="0022605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6052" w:rsidRDefault="00226052" w:rsidP="00590471">
      <w:r>
        <w:separator/>
      </w:r>
    </w:p>
  </w:footnote>
  <w:footnote w:type="continuationSeparator" w:id="0">
    <w:p w:rsidR="00226052" w:rsidRDefault="0022605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97066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2B17192"/>
    <w:multiLevelType w:val="hybridMultilevel"/>
    <w:tmpl w:val="9D38106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28"/>
    <w:rsid w:val="000541C0"/>
    <w:rsid w:val="00060042"/>
    <w:rsid w:val="0008685D"/>
    <w:rsid w:val="00090860"/>
    <w:rsid w:val="00112FD7"/>
    <w:rsid w:val="00150ABD"/>
    <w:rsid w:val="001946FC"/>
    <w:rsid w:val="00222466"/>
    <w:rsid w:val="00226052"/>
    <w:rsid w:val="00247254"/>
    <w:rsid w:val="0024753C"/>
    <w:rsid w:val="00251E1A"/>
    <w:rsid w:val="00276026"/>
    <w:rsid w:val="002B4549"/>
    <w:rsid w:val="002F7610"/>
    <w:rsid w:val="00310F17"/>
    <w:rsid w:val="00322A46"/>
    <w:rsid w:val="003326CB"/>
    <w:rsid w:val="00353B60"/>
    <w:rsid w:val="00376291"/>
    <w:rsid w:val="00380FD1"/>
    <w:rsid w:val="00383D02"/>
    <w:rsid w:val="00385DE7"/>
    <w:rsid w:val="00396024"/>
    <w:rsid w:val="003B7972"/>
    <w:rsid w:val="003D0868"/>
    <w:rsid w:val="003D1B71"/>
    <w:rsid w:val="003E73F9"/>
    <w:rsid w:val="004E158A"/>
    <w:rsid w:val="00565C77"/>
    <w:rsid w:val="0056708E"/>
    <w:rsid w:val="005801E5"/>
    <w:rsid w:val="00590471"/>
    <w:rsid w:val="005D01FA"/>
    <w:rsid w:val="0061011E"/>
    <w:rsid w:val="00653E17"/>
    <w:rsid w:val="00665F95"/>
    <w:rsid w:val="00681AF7"/>
    <w:rsid w:val="006A08E8"/>
    <w:rsid w:val="006D79A8"/>
    <w:rsid w:val="0072353B"/>
    <w:rsid w:val="00725375"/>
    <w:rsid w:val="007570C2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246A"/>
    <w:rsid w:val="009475DC"/>
    <w:rsid w:val="00967B93"/>
    <w:rsid w:val="00994C6B"/>
    <w:rsid w:val="009D090F"/>
    <w:rsid w:val="00A31464"/>
    <w:rsid w:val="00A31B16"/>
    <w:rsid w:val="00A33613"/>
    <w:rsid w:val="00A47A8D"/>
    <w:rsid w:val="00AC6C7E"/>
    <w:rsid w:val="00B27C28"/>
    <w:rsid w:val="00B4158A"/>
    <w:rsid w:val="00B6466C"/>
    <w:rsid w:val="00BB1B5D"/>
    <w:rsid w:val="00BC22C7"/>
    <w:rsid w:val="00BD195A"/>
    <w:rsid w:val="00C07240"/>
    <w:rsid w:val="00C14078"/>
    <w:rsid w:val="00C17B9D"/>
    <w:rsid w:val="00C56CE6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0A3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nia\AppData\Local\Microsoft\Office\16.0\DTS\es-ES%7bBEE1B48C-F9E8-4C7A-9AEE-BDD8BCF3EC15%7d\%7b2A64E1E5-058E-4F44-BBFF-4E3EEC0C9CAA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{2A64E1E5-058E-4F44-BBFF-4E3EEC0C9CAA}tf78128832_win32</Template>
  <TotalTime>0</TotalTime>
  <Pages>1</Pages>
  <Words>448</Words>
  <Characters>2467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2021-02-16T02:23:00Z</dcterms:created>
  <dcterms:modified xsi:type="dcterms:W3CDTF">2021-02-22T16:45:00Z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