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94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423"/>
        <w:gridCol w:w="207"/>
        <w:gridCol w:w="2312"/>
        <w:gridCol w:w="423"/>
        <w:gridCol w:w="3665"/>
        <w:gridCol w:w="3192"/>
      </w:tblGrid>
      <w:tr w:rsidR="003D1B71" w:rsidRPr="00955B3D" w14:paraId="039474BB" w14:textId="77777777" w:rsidTr="0005758E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13242EC8" w14:textId="0AFA128B" w:rsidR="003D1B71" w:rsidRDefault="00206E4C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2633B9F" wp14:editId="2CF5672A">
                  <wp:extent cx="1440180" cy="1651000"/>
                  <wp:effectExtent l="0" t="0" r="762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074" cy="165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E236414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857" w:type="dxa"/>
            <w:gridSpan w:val="2"/>
            <w:tcBorders>
              <w:bottom w:val="nil"/>
            </w:tcBorders>
          </w:tcPr>
          <w:p w14:paraId="05D75C8F" w14:textId="77777777" w:rsidR="00A652F9" w:rsidRPr="00A652F9" w:rsidRDefault="00A652F9" w:rsidP="00A652F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A652F9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 xml:space="preserve">DATOS PERSONALES </w:t>
            </w:r>
          </w:p>
          <w:p w14:paraId="42214C9D" w14:textId="77777777" w:rsidR="00A652F9" w:rsidRDefault="00A652F9" w:rsidP="00A652F9">
            <w:pPr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14:paraId="4EE0A281" w14:textId="320698D1" w:rsidR="00300E89" w:rsidRPr="0005758E" w:rsidRDefault="00300E89" w:rsidP="0005758E">
            <w:pPr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NOMBRE</w:t>
            </w:r>
            <w:r w:rsidRPr="0005758E">
              <w:rPr>
                <w:rFonts w:ascii="Arial" w:hAnsi="Arial" w:cs="Arial"/>
                <w:b/>
                <w:bCs/>
                <w:lang w:val="es-MX"/>
              </w:rPr>
              <w:softHyphen/>
            </w:r>
            <w:r w:rsidRPr="0005758E">
              <w:rPr>
                <w:rFonts w:ascii="Arial" w:hAnsi="Arial" w:cs="Arial"/>
                <w:b/>
                <w:bCs/>
                <w:lang w:val="es-MX"/>
              </w:rPr>
              <w:softHyphen/>
              <w:t>:</w:t>
            </w:r>
            <w:r w:rsidRPr="0005758E">
              <w:rPr>
                <w:rFonts w:ascii="Arial" w:hAnsi="Arial" w:cs="Arial"/>
                <w:lang w:val="es-MX"/>
              </w:rPr>
              <w:t xml:space="preserve"> MARTIN RAZO ROMERO</w:t>
            </w:r>
          </w:p>
          <w:p w14:paraId="1D6C7150" w14:textId="77777777" w:rsidR="00300E89" w:rsidRPr="0005758E" w:rsidRDefault="00300E89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50C7AC3C" w14:textId="4716A8B2" w:rsidR="00300E89" w:rsidRPr="0005758E" w:rsidRDefault="00300E89" w:rsidP="0005758E">
            <w:pPr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CEL</w:t>
            </w:r>
            <w:r w:rsidR="00A652F9" w:rsidRPr="0005758E">
              <w:rPr>
                <w:rFonts w:ascii="Arial" w:hAnsi="Arial" w:cs="Arial"/>
                <w:b/>
                <w:bCs/>
                <w:lang w:val="es-MX"/>
              </w:rPr>
              <w:t>ULAR</w:t>
            </w:r>
            <w:r w:rsidRPr="0005758E">
              <w:rPr>
                <w:rFonts w:ascii="Arial" w:hAnsi="Arial" w:cs="Arial"/>
                <w:b/>
                <w:bCs/>
                <w:lang w:val="es-MX"/>
              </w:rPr>
              <w:t>:</w:t>
            </w:r>
            <w:r w:rsidRPr="0005758E">
              <w:rPr>
                <w:rFonts w:ascii="Arial" w:hAnsi="Arial" w:cs="Arial"/>
                <w:lang w:val="es-MX"/>
              </w:rPr>
              <w:t xml:space="preserve"> 4641099136</w:t>
            </w:r>
          </w:p>
          <w:p w14:paraId="0BEDD7AF" w14:textId="77777777" w:rsidR="00300E89" w:rsidRPr="0005758E" w:rsidRDefault="00300E89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1F28F2F6" w14:textId="5D055BF6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CORREO:</w:t>
            </w:r>
            <w:r w:rsidRPr="0005758E">
              <w:rPr>
                <w:rFonts w:ascii="Arial" w:hAnsi="Arial" w:cs="Arial"/>
                <w:lang w:val="es-MX"/>
              </w:rPr>
              <w:t xml:space="preserve"> </w:t>
            </w:r>
            <w:hyperlink r:id="rId11" w:history="1">
              <w:r w:rsidRPr="0005758E">
                <w:rPr>
                  <w:rStyle w:val="Hyperlink"/>
                  <w:rFonts w:ascii="Arial" w:hAnsi="Arial" w:cs="Arial"/>
                  <w:lang w:val="es-MX"/>
                </w:rPr>
                <w:t>marrazora@gmail.com</w:t>
              </w:r>
            </w:hyperlink>
          </w:p>
          <w:p w14:paraId="31A5CFA6" w14:textId="4830764E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FEC</w:t>
            </w:r>
            <w:r w:rsidR="0005758E" w:rsidRPr="0005758E">
              <w:rPr>
                <w:rFonts w:ascii="Arial" w:hAnsi="Arial" w:cs="Arial"/>
                <w:b/>
                <w:bCs/>
                <w:lang w:val="es-MX"/>
              </w:rPr>
              <w:t>H</w:t>
            </w:r>
            <w:r w:rsidRPr="0005758E">
              <w:rPr>
                <w:rFonts w:ascii="Arial" w:hAnsi="Arial" w:cs="Arial"/>
                <w:b/>
                <w:bCs/>
                <w:lang w:val="es-MX"/>
              </w:rPr>
              <w:t>A DE NACIMIENTO:</w:t>
            </w:r>
            <w:r w:rsidRPr="0005758E">
              <w:rPr>
                <w:rFonts w:ascii="Arial" w:hAnsi="Arial" w:cs="Arial"/>
                <w:lang w:val="es-MX"/>
              </w:rPr>
              <w:t xml:space="preserve"> 25</w:t>
            </w:r>
            <w:r w:rsidR="00A652F9" w:rsidRPr="0005758E">
              <w:rPr>
                <w:rFonts w:ascii="Arial" w:hAnsi="Arial" w:cs="Arial"/>
                <w:lang w:val="es-MX"/>
              </w:rPr>
              <w:t>/10/1962</w:t>
            </w:r>
          </w:p>
          <w:p w14:paraId="5870D0A0" w14:textId="304670E5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DIRECCION:</w:t>
            </w:r>
            <w:r w:rsidRPr="0005758E">
              <w:rPr>
                <w:rFonts w:ascii="Arial" w:hAnsi="Arial" w:cs="Arial"/>
                <w:lang w:val="es-MX"/>
              </w:rPr>
              <w:t xml:space="preserve"> GUERRERO #908</w:t>
            </w:r>
          </w:p>
          <w:p w14:paraId="6651443B" w14:textId="67D917CF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206E4C">
              <w:rPr>
                <w:rFonts w:ascii="Arial" w:hAnsi="Arial" w:cs="Arial"/>
                <w:b/>
                <w:bCs/>
                <w:lang w:val="es-MX"/>
              </w:rPr>
              <w:t>COLONIA:</w:t>
            </w:r>
            <w:r w:rsidRPr="0005758E">
              <w:rPr>
                <w:rFonts w:ascii="Arial" w:hAnsi="Arial" w:cs="Arial"/>
                <w:lang w:val="es-MX"/>
              </w:rPr>
              <w:t xml:space="preserve"> ZONA CENTRO</w:t>
            </w:r>
          </w:p>
          <w:p w14:paraId="0E735A56" w14:textId="599753AF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CODIGO POSTAL:</w:t>
            </w:r>
            <w:r w:rsidRPr="0005758E">
              <w:rPr>
                <w:rFonts w:ascii="Arial" w:hAnsi="Arial" w:cs="Arial"/>
                <w:lang w:val="es-MX"/>
              </w:rPr>
              <w:t xml:space="preserve"> 36700</w:t>
            </w:r>
          </w:p>
          <w:p w14:paraId="1D7246A1" w14:textId="1965D989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MUNICIPIO:</w:t>
            </w:r>
            <w:r w:rsidRPr="0005758E">
              <w:rPr>
                <w:rFonts w:ascii="Arial" w:hAnsi="Arial" w:cs="Arial"/>
                <w:lang w:val="es-MX"/>
              </w:rPr>
              <w:t xml:space="preserve"> SALAMANCA</w:t>
            </w:r>
          </w:p>
          <w:p w14:paraId="2767EBED" w14:textId="6443C03C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ESTADO:</w:t>
            </w:r>
            <w:r w:rsidRPr="0005758E">
              <w:rPr>
                <w:rFonts w:ascii="Arial" w:hAnsi="Arial" w:cs="Arial"/>
                <w:lang w:val="es-MX"/>
              </w:rPr>
              <w:t xml:space="preserve"> GUANAJUATO</w:t>
            </w:r>
          </w:p>
          <w:p w14:paraId="1632A427" w14:textId="43D93F5E" w:rsidR="00300E89" w:rsidRPr="0005758E" w:rsidRDefault="00300E89" w:rsidP="0005758E">
            <w:pPr>
              <w:spacing w:line="480" w:lineRule="auto"/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lang w:val="es-MX"/>
              </w:rPr>
              <w:t>ESTADO CIVIL:</w:t>
            </w:r>
            <w:r w:rsidRPr="0005758E">
              <w:rPr>
                <w:rFonts w:ascii="Arial" w:hAnsi="Arial" w:cs="Arial"/>
                <w:lang w:val="es-MX"/>
              </w:rPr>
              <w:t xml:space="preserve"> CASADO</w:t>
            </w:r>
          </w:p>
          <w:p w14:paraId="03D7F583" w14:textId="77777777" w:rsidR="00A652F9" w:rsidRDefault="00A652F9" w:rsidP="00AA7BB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</w:p>
          <w:p w14:paraId="6F3F17DA" w14:textId="67E629A1" w:rsidR="00AA7BB4" w:rsidRPr="00A652F9" w:rsidRDefault="00AA7BB4" w:rsidP="00AA7BB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</w:pPr>
            <w:r w:rsidRPr="00A652F9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EXPERIE</w:t>
            </w:r>
            <w:r w:rsidR="00A652F9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</w:t>
            </w:r>
            <w:r w:rsidRPr="00A652F9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CIA LABORAL</w:t>
            </w:r>
          </w:p>
          <w:p w14:paraId="5745ECA0" w14:textId="77777777" w:rsidR="00AA7BB4" w:rsidRPr="00300E89" w:rsidRDefault="00AA7BB4" w:rsidP="00AA7BB4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2693E067" w14:textId="3F02A522" w:rsidR="00AA7BB4" w:rsidRPr="00022961" w:rsidRDefault="00AA7BB4" w:rsidP="00022961">
            <w:pPr>
              <w:jc w:val="both"/>
              <w:rPr>
                <w:rFonts w:ascii="Arial" w:hAnsi="Arial" w:cs="Arial"/>
                <w:b/>
                <w:bCs/>
                <w:lang w:val="es-MX"/>
              </w:rPr>
            </w:pPr>
            <w:r w:rsidRPr="00022961">
              <w:rPr>
                <w:rFonts w:ascii="Arial" w:hAnsi="Arial" w:cs="Arial"/>
                <w:b/>
                <w:bCs/>
                <w:lang w:val="es-MX"/>
              </w:rPr>
              <w:t>1</w:t>
            </w:r>
            <w:r>
              <w:rPr>
                <w:rFonts w:ascii="Arial" w:hAnsi="Arial" w:cs="Arial"/>
                <w:lang w:val="es-MX"/>
              </w:rPr>
              <w:t>.</w:t>
            </w:r>
            <w:r w:rsidR="00022961">
              <w:rPr>
                <w:rFonts w:ascii="Arial" w:hAnsi="Arial" w:cs="Arial"/>
                <w:lang w:val="es-MX"/>
              </w:rPr>
              <w:t>-</w:t>
            </w:r>
            <w:r w:rsidRPr="00022961">
              <w:rPr>
                <w:rFonts w:ascii="Arial" w:hAnsi="Arial" w:cs="Arial"/>
                <w:b/>
                <w:bCs/>
                <w:lang w:val="es-MX"/>
              </w:rPr>
              <w:t>SECRETARIA DE FINANZAS, INVERSION Y ADMINISTRACION JUNIO 2007 -JULIO 2020</w:t>
            </w:r>
            <w:r w:rsidR="00022961" w:rsidRPr="00022961">
              <w:rPr>
                <w:rFonts w:ascii="Arial" w:hAnsi="Arial" w:cs="Arial"/>
                <w:b/>
                <w:bCs/>
                <w:lang w:val="es-MX"/>
              </w:rPr>
              <w:t>.</w:t>
            </w:r>
            <w:r w:rsidRPr="00022961">
              <w:rPr>
                <w:rFonts w:ascii="Arial" w:hAnsi="Arial" w:cs="Arial"/>
                <w:b/>
                <w:bCs/>
                <w:lang w:val="es-MX"/>
              </w:rPr>
              <w:t xml:space="preserve"> </w:t>
            </w:r>
          </w:p>
          <w:p w14:paraId="03F43605" w14:textId="007A69EE" w:rsidR="00AA7BB4" w:rsidRPr="00AA7BB4" w:rsidRDefault="00AA7BB4" w:rsidP="00022961">
            <w:pPr>
              <w:jc w:val="both"/>
              <w:rPr>
                <w:rFonts w:ascii="Arial" w:hAnsi="Arial" w:cs="Arial"/>
                <w:lang w:val="es-MX"/>
              </w:rPr>
            </w:pPr>
            <w:r w:rsidRPr="00AA7BB4">
              <w:rPr>
                <w:rFonts w:ascii="Arial" w:hAnsi="Arial" w:cs="Arial"/>
                <w:lang w:val="es-MX"/>
              </w:rPr>
              <w:t>CAJERO</w:t>
            </w:r>
            <w:r w:rsidR="00022961">
              <w:rPr>
                <w:rFonts w:ascii="Arial" w:hAnsi="Arial" w:cs="Arial"/>
                <w:lang w:val="es-MX"/>
              </w:rPr>
              <w:t xml:space="preserve"> </w:t>
            </w:r>
            <w:r w:rsidRPr="00AA7BB4">
              <w:rPr>
                <w:rFonts w:ascii="Arial" w:hAnsi="Arial" w:cs="Arial"/>
                <w:lang w:val="es-MX"/>
              </w:rPr>
              <w:t>LIQUIDADOR: COBROS VARIOS EN EFECTIVO O TARJETA.REALIZAR TRAMITES VEHICULARES, CAPTURA DE DATOS, SUBIR EXPEDIENTES, ARCHIVAR, ATENCION AL USUARIO, RECEPCION DE DOCUMENTOS.</w:t>
            </w:r>
          </w:p>
          <w:p w14:paraId="1DB4E6EA" w14:textId="77777777" w:rsidR="00AA7BB4" w:rsidRPr="00AA7BB4" w:rsidRDefault="00AA7BB4" w:rsidP="00022961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0E1788D5" w14:textId="2144A001" w:rsidR="00AA7BB4" w:rsidRPr="00AA7BB4" w:rsidRDefault="00AA7BB4" w:rsidP="00022961">
            <w:pPr>
              <w:jc w:val="both"/>
              <w:rPr>
                <w:rFonts w:ascii="Arial" w:hAnsi="Arial" w:cs="Arial"/>
                <w:lang w:val="es-MX"/>
              </w:rPr>
            </w:pPr>
            <w:r w:rsidRPr="00AA7BB4">
              <w:rPr>
                <w:rFonts w:ascii="Arial" w:hAnsi="Arial" w:cs="Arial"/>
                <w:lang w:val="es-MX"/>
              </w:rPr>
              <w:t>2</w:t>
            </w:r>
            <w:r w:rsidR="00022961">
              <w:rPr>
                <w:rFonts w:ascii="Arial" w:hAnsi="Arial" w:cs="Arial"/>
                <w:lang w:val="es-MX"/>
              </w:rPr>
              <w:t>.-</w:t>
            </w:r>
            <w:r w:rsidRPr="00022961">
              <w:rPr>
                <w:rFonts w:ascii="Arial" w:hAnsi="Arial" w:cs="Arial"/>
                <w:b/>
                <w:bCs/>
                <w:lang w:val="es-MX"/>
              </w:rPr>
              <w:t>TECNO INDUSTRIAS RF MAYO 1994-ENERO 2001:</w:t>
            </w:r>
            <w:r w:rsidRPr="00AA7BB4">
              <w:rPr>
                <w:rFonts w:ascii="Arial" w:hAnsi="Arial" w:cs="Arial"/>
                <w:lang w:val="es-MX"/>
              </w:rPr>
              <w:t xml:space="preserve"> AUXILIAR DE ALMACEN: RECEPCION DE DOCUMENTOS Y MATERIA PRIMA MANTENER LA MISMA DE FORMA ORDENADA E IDENTIFICADA DENTRO DEL ALMACEN, INVENTARIO.</w:t>
            </w:r>
          </w:p>
          <w:p w14:paraId="0439D465" w14:textId="77777777" w:rsidR="00AA7BB4" w:rsidRPr="00AA7BB4" w:rsidRDefault="00AA7BB4" w:rsidP="00022961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5EC340A9" w14:textId="0EF244E9" w:rsidR="00AA7BB4" w:rsidRPr="00AA7BB4" w:rsidRDefault="00AA7BB4" w:rsidP="00022961">
            <w:pPr>
              <w:jc w:val="both"/>
              <w:rPr>
                <w:rFonts w:ascii="Arial" w:hAnsi="Arial" w:cs="Arial"/>
                <w:lang w:val="es-MX"/>
              </w:rPr>
            </w:pPr>
            <w:r w:rsidRPr="00A652F9">
              <w:rPr>
                <w:rFonts w:ascii="Arial" w:hAnsi="Arial" w:cs="Arial"/>
                <w:b/>
                <w:bCs/>
                <w:lang w:val="es-MX"/>
              </w:rPr>
              <w:t>3</w:t>
            </w:r>
            <w:r w:rsidR="00022961">
              <w:rPr>
                <w:rFonts w:ascii="Arial" w:hAnsi="Arial" w:cs="Arial"/>
                <w:lang w:val="es-MX"/>
              </w:rPr>
              <w:t xml:space="preserve">.- </w:t>
            </w:r>
            <w:r w:rsidR="00022961" w:rsidRPr="00022961">
              <w:rPr>
                <w:rFonts w:ascii="Arial" w:hAnsi="Arial" w:cs="Arial"/>
                <w:b/>
                <w:bCs/>
                <w:lang w:val="es-MX"/>
              </w:rPr>
              <w:t xml:space="preserve">SEDESYP </w:t>
            </w:r>
            <w:r w:rsidRPr="00022961">
              <w:rPr>
                <w:rFonts w:ascii="Arial" w:hAnsi="Arial" w:cs="Arial"/>
                <w:b/>
                <w:bCs/>
                <w:lang w:val="es-MX"/>
              </w:rPr>
              <w:t>MARZO 1993- MAYO 1994</w:t>
            </w:r>
            <w:r w:rsidRPr="00AA7BB4">
              <w:rPr>
                <w:rFonts w:ascii="Arial" w:hAnsi="Arial" w:cs="Arial"/>
                <w:lang w:val="es-MX"/>
              </w:rPr>
              <w:t>: GUARDIA DE SEGURIDAD CUIDAR Y PROTEGER LAS INSTALACIONES DE LA EMPRESA CONTRATANTE, CHECAR ENTRADAS Y SALIDAS DE PERSONAL, CHECAR Y CONTROLAR LA ENTRADA DE TRANSPORTES Y VISITANTES EXTERNOS AL INTERIOR DE LA PLANTA POR MEDIO DE BITACORA, REALIZAR RONDINES AL INTERIOR DE LA PLANTA.GUARDIA DE SEGURIDAD</w:t>
            </w:r>
            <w:r w:rsidR="00A652F9">
              <w:rPr>
                <w:rFonts w:ascii="Arial" w:hAnsi="Arial" w:cs="Arial"/>
                <w:lang w:val="es-MX"/>
              </w:rPr>
              <w:t>.</w:t>
            </w:r>
          </w:p>
        </w:tc>
      </w:tr>
      <w:tr w:rsidR="003D1B71" w:rsidRPr="00022961" w14:paraId="5992F49F" w14:textId="77777777" w:rsidTr="0005758E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714EDB89" w14:textId="77777777" w:rsidR="003D1B71" w:rsidRPr="00AA7BB4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948FA0C" w14:textId="77777777" w:rsidR="003D1B71" w:rsidRPr="00AA7BB4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857" w:type="dxa"/>
            <w:gridSpan w:val="2"/>
            <w:tcBorders>
              <w:bottom w:val="nil"/>
            </w:tcBorders>
            <w:vAlign w:val="bottom"/>
          </w:tcPr>
          <w:p w14:paraId="7FFF4715" w14:textId="61648A08" w:rsidR="003D1B71" w:rsidRPr="0005758E" w:rsidRDefault="0005758E" w:rsidP="00A652F9">
            <w:pPr>
              <w:pStyle w:val="Heading2"/>
              <w:rPr>
                <w:rFonts w:ascii="Arial" w:hAnsi="Arial" w:cs="Arial"/>
                <w:color w:val="000000" w:themeColor="text1"/>
                <w:szCs w:val="24"/>
                <w:lang w:val="es-MX"/>
              </w:rPr>
            </w:pPr>
            <w:r w:rsidRPr="0005758E">
              <w:rPr>
                <w:rFonts w:ascii="Arial" w:hAnsi="Arial" w:cs="Arial"/>
                <w:color w:val="000000" w:themeColor="text1"/>
                <w:szCs w:val="24"/>
                <w:lang w:val="es-MX"/>
              </w:rPr>
              <w:t>EDUCACI</w:t>
            </w:r>
            <w:r w:rsidR="00D23D69">
              <w:rPr>
                <w:rFonts w:ascii="Arial" w:hAnsi="Arial" w:cs="Arial"/>
                <w:color w:val="000000" w:themeColor="text1"/>
                <w:szCs w:val="24"/>
                <w:lang w:val="es-MX"/>
              </w:rPr>
              <w:t>Ó</w:t>
            </w:r>
            <w:r w:rsidRPr="0005758E">
              <w:rPr>
                <w:rFonts w:ascii="Arial" w:hAnsi="Arial" w:cs="Arial"/>
                <w:color w:val="000000" w:themeColor="text1"/>
                <w:szCs w:val="24"/>
                <w:lang w:val="es-MX"/>
              </w:rPr>
              <w:t>N:</w:t>
            </w:r>
          </w:p>
          <w:p w14:paraId="761D166A" w14:textId="34B4F2E9" w:rsidR="00A652F9" w:rsidRPr="0005758E" w:rsidRDefault="00A652F9" w:rsidP="0005758E">
            <w:pPr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lang w:val="es-MX"/>
              </w:rPr>
              <w:t>PRIMARIA:</w:t>
            </w:r>
            <w:r w:rsidR="00E24616" w:rsidRPr="0005758E">
              <w:rPr>
                <w:rFonts w:ascii="Arial" w:hAnsi="Arial" w:cs="Arial"/>
                <w:lang w:val="es-MX"/>
              </w:rPr>
              <w:t xml:space="preserve"> </w:t>
            </w:r>
            <w:r w:rsidRPr="0005758E">
              <w:rPr>
                <w:rFonts w:ascii="Arial" w:hAnsi="Arial" w:cs="Arial"/>
                <w:lang w:val="es-MX"/>
              </w:rPr>
              <w:t xml:space="preserve">CENTRO ESCOLAR </w:t>
            </w:r>
            <w:r w:rsidR="00E24616" w:rsidRPr="0005758E">
              <w:rPr>
                <w:rFonts w:ascii="Arial" w:hAnsi="Arial" w:cs="Arial"/>
                <w:lang w:val="es-MX"/>
              </w:rPr>
              <w:t>PEMEX URBANA #4 1969-1975.</w:t>
            </w:r>
          </w:p>
          <w:p w14:paraId="710E8861" w14:textId="5592E048" w:rsidR="00E24616" w:rsidRPr="0005758E" w:rsidRDefault="00E24616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7EB30B7C" w14:textId="1CD79AA1" w:rsidR="00E24616" w:rsidRPr="0005758E" w:rsidRDefault="00E24616" w:rsidP="0005758E">
            <w:pPr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lang w:val="es-MX"/>
              </w:rPr>
              <w:t>SECUNDARIA: ALBINO GARCIA 1975-1978.</w:t>
            </w:r>
          </w:p>
          <w:p w14:paraId="60661A32" w14:textId="4807E234" w:rsidR="00E24616" w:rsidRPr="0005758E" w:rsidRDefault="00E24616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5409D169" w14:textId="5A9BA806" w:rsidR="00A652F9" w:rsidRPr="0005758E" w:rsidRDefault="00A652F9" w:rsidP="0005758E">
            <w:pPr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lang w:val="es-MX"/>
              </w:rPr>
              <w:t>BACHILLERATO</w:t>
            </w:r>
            <w:r w:rsidR="00E24616" w:rsidRPr="0005758E">
              <w:rPr>
                <w:rFonts w:ascii="Arial" w:hAnsi="Arial" w:cs="Arial"/>
                <w:lang w:val="es-MX"/>
              </w:rPr>
              <w:t>: UNIVERSIDAD VIRTUAL DEL ESTADO DE GUANAJUATO UVEG, 2018- CURSANDO ACTUALMENTE EL ULTIMO SEMESTRE</w:t>
            </w:r>
            <w:r w:rsidR="00955B3D">
              <w:rPr>
                <w:rFonts w:ascii="Arial" w:hAnsi="Arial" w:cs="Arial"/>
                <w:lang w:val="es-MX"/>
              </w:rPr>
              <w:t xml:space="preserve"> ( TERMINO EN MARZO 2021 ).</w:t>
            </w:r>
          </w:p>
          <w:p w14:paraId="2017D748" w14:textId="0548875C" w:rsidR="00E24616" w:rsidRPr="0005758E" w:rsidRDefault="00E24616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23A3D7D0" w14:textId="6D368FF1" w:rsidR="00E24616" w:rsidRDefault="00E24616" w:rsidP="00A652F9">
            <w:pPr>
              <w:rPr>
                <w:lang w:val="es-MX"/>
              </w:rPr>
            </w:pPr>
          </w:p>
          <w:p w14:paraId="613CF28E" w14:textId="3670CDE0" w:rsidR="00E24616" w:rsidRPr="0005758E" w:rsidRDefault="0005758E" w:rsidP="0005758E">
            <w:pPr>
              <w:jc w:val="both"/>
              <w:rPr>
                <w:rFonts w:ascii="Arial" w:hAnsi="Arial" w:cs="Arial"/>
                <w:lang w:val="es-MX"/>
              </w:rPr>
            </w:pPr>
            <w:r w:rsidRPr="0005758E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INFORMACI</w:t>
            </w:r>
            <w:r w:rsidR="00D23D69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Ó</w:t>
            </w:r>
            <w:r w:rsidRPr="0005758E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 ADICIONAL</w:t>
            </w:r>
            <w:r w:rsidR="00E24616" w:rsidRPr="0005758E">
              <w:rPr>
                <w:rFonts w:ascii="Arial" w:hAnsi="Arial" w:cs="Arial"/>
                <w:b/>
                <w:bCs/>
                <w:lang w:val="es-MX"/>
              </w:rPr>
              <w:t>:</w:t>
            </w:r>
            <w:r w:rsidR="00E24616" w:rsidRPr="0005758E">
              <w:rPr>
                <w:rFonts w:ascii="Arial" w:hAnsi="Arial" w:cs="Arial"/>
                <w:lang w:val="es-MX"/>
              </w:rPr>
              <w:t xml:space="preserve"> ME CAPACITE EN ALGUNOS CURSOS COMO:</w:t>
            </w:r>
          </w:p>
          <w:p w14:paraId="3D8040B1" w14:textId="7C3E975F" w:rsidR="00E24616" w:rsidRPr="0005758E" w:rsidRDefault="00E24616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084205E3" w14:textId="5D4E1A99" w:rsidR="00E24616" w:rsidRPr="0005758E" w:rsidRDefault="00E24616" w:rsidP="00206E4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05758E">
              <w:rPr>
                <w:rFonts w:ascii="Arial" w:hAnsi="Arial" w:cs="Arial"/>
                <w:sz w:val="22"/>
                <w:szCs w:val="22"/>
                <w:lang w:val="es-MX"/>
              </w:rPr>
              <w:t>TRABAJO EN EQUIPO</w:t>
            </w:r>
          </w:p>
          <w:p w14:paraId="185F4F74" w14:textId="460F48FF" w:rsidR="00E24616" w:rsidRPr="0005758E" w:rsidRDefault="00206E4C" w:rsidP="00206E4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sz w:val="22"/>
                <w:szCs w:val="22"/>
                <w:lang w:val="es-MX"/>
              </w:rPr>
              <w:t>VISION DE SERVICIO</w:t>
            </w:r>
          </w:p>
          <w:p w14:paraId="5775B1C7" w14:textId="25F2434C" w:rsidR="00E24616" w:rsidRDefault="00E24616" w:rsidP="00206E4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05758E">
              <w:rPr>
                <w:rFonts w:ascii="Arial" w:hAnsi="Arial" w:cs="Arial"/>
                <w:sz w:val="22"/>
                <w:szCs w:val="22"/>
                <w:lang w:val="es-MX"/>
              </w:rPr>
              <w:t>AGENTE DE SERVICIO</w:t>
            </w:r>
          </w:p>
          <w:p w14:paraId="5A0C86CF" w14:textId="76E7C4F0" w:rsidR="00206E4C" w:rsidRPr="0005758E" w:rsidRDefault="00206E4C" w:rsidP="00206E4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sz w:val="22"/>
                <w:szCs w:val="22"/>
                <w:lang w:val="es-MX"/>
              </w:rPr>
              <w:t>SERVICIO DE CALIDAD</w:t>
            </w:r>
          </w:p>
          <w:p w14:paraId="2DD0148E" w14:textId="22B15864" w:rsidR="00E24616" w:rsidRPr="0005758E" w:rsidRDefault="00E24616" w:rsidP="0005758E">
            <w:pPr>
              <w:jc w:val="both"/>
              <w:rPr>
                <w:rFonts w:ascii="Arial" w:hAnsi="Arial" w:cs="Arial"/>
                <w:lang w:val="es-MX"/>
              </w:rPr>
            </w:pPr>
          </w:p>
          <w:p w14:paraId="0898BA47" w14:textId="77777777" w:rsidR="00E24616" w:rsidRPr="00A652F9" w:rsidRDefault="00E24616" w:rsidP="00A652F9">
            <w:pPr>
              <w:rPr>
                <w:lang w:val="es-MX"/>
              </w:rPr>
            </w:pPr>
          </w:p>
          <w:p w14:paraId="39A066C2" w14:textId="5C3DEC88" w:rsidR="003D1B71" w:rsidRPr="00E24616" w:rsidRDefault="003D1B71" w:rsidP="00E24616">
            <w:pPr>
              <w:pStyle w:val="Heading2"/>
              <w:rPr>
                <w:rFonts w:ascii="Calibri" w:hAnsi="Calibri" w:cs="Calibri"/>
                <w:color w:val="0072C7"/>
              </w:rPr>
            </w:pPr>
          </w:p>
        </w:tc>
      </w:tr>
      <w:tr w:rsidR="00300E89" w:rsidRPr="00022961" w14:paraId="5E39BAFE" w14:textId="77777777" w:rsidTr="0005758E">
        <w:trPr>
          <w:gridAfter w:val="1"/>
          <w:wAfter w:w="3192" w:type="dxa"/>
          <w:trHeight w:val="1164"/>
        </w:trPr>
        <w:tc>
          <w:tcPr>
            <w:tcW w:w="720" w:type="dxa"/>
          </w:tcPr>
          <w:p w14:paraId="75BF50EC" w14:textId="77777777" w:rsidR="00300E89" w:rsidRPr="00022961" w:rsidRDefault="00300E89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 w:val="restart"/>
          </w:tcPr>
          <w:p w14:paraId="0BB697DA" w14:textId="77777777" w:rsidR="00300E89" w:rsidRPr="00022961" w:rsidRDefault="00300E8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4"/>
            <w:vMerge w:val="restart"/>
          </w:tcPr>
          <w:p w14:paraId="76EC31A7" w14:textId="77777777" w:rsidR="00300E89" w:rsidRPr="00022961" w:rsidRDefault="00300E89" w:rsidP="00222466"/>
        </w:tc>
      </w:tr>
      <w:tr w:rsidR="00300E89" w:rsidRPr="0032468B" w14:paraId="399D2D96" w14:textId="77777777" w:rsidTr="0005758E">
        <w:trPr>
          <w:gridAfter w:val="1"/>
          <w:wAfter w:w="3192" w:type="dxa"/>
          <w:trHeight w:val="543"/>
        </w:trPr>
        <w:tc>
          <w:tcPr>
            <w:tcW w:w="720" w:type="dxa"/>
          </w:tcPr>
          <w:p w14:paraId="67C78EB1" w14:textId="77777777" w:rsidR="00300E89" w:rsidRPr="00022961" w:rsidRDefault="00300E89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423" w:type="dxa"/>
            <w:vMerge/>
          </w:tcPr>
          <w:p w14:paraId="5313D0C1" w14:textId="77777777" w:rsidR="00300E89" w:rsidRPr="0032468B" w:rsidRDefault="00300E8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gridSpan w:val="4"/>
            <w:vMerge/>
          </w:tcPr>
          <w:p w14:paraId="3A3C628A" w14:textId="77777777" w:rsidR="00300E89" w:rsidRPr="0032468B" w:rsidRDefault="00300E89" w:rsidP="005801E5">
            <w:pPr>
              <w:pStyle w:val="Heading1"/>
              <w:rPr>
                <w:lang w:val="es-MX"/>
              </w:rPr>
            </w:pPr>
          </w:p>
        </w:tc>
      </w:tr>
      <w:tr w:rsidR="003D1B71" w:rsidRPr="0032468B" w14:paraId="3EEFC706" w14:textId="77777777" w:rsidTr="0005758E">
        <w:trPr>
          <w:trHeight w:val="183"/>
        </w:trPr>
        <w:tc>
          <w:tcPr>
            <w:tcW w:w="720" w:type="dxa"/>
          </w:tcPr>
          <w:p w14:paraId="5DEAAB15" w14:textId="77777777" w:rsidR="003D1B71" w:rsidRPr="0032468B" w:rsidRDefault="003D1B71" w:rsidP="00222466">
            <w:pPr>
              <w:pStyle w:val="NoSpacing"/>
              <w:rPr>
                <w:rFonts w:ascii="Calibri" w:hAnsi="Calibri" w:cs="Calibri"/>
                <w:color w:val="666666"/>
                <w:lang w:val="es-MX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0EB22B6F" w14:textId="77777777" w:rsidR="003D1B71" w:rsidRPr="0032468B" w:rsidRDefault="003D1B71" w:rsidP="00222466">
            <w:pPr>
              <w:pStyle w:val="NoSpacing"/>
              <w:rPr>
                <w:rFonts w:ascii="Calibri" w:hAnsi="Calibri" w:cs="Calibri"/>
                <w:color w:val="666666"/>
                <w:lang w:val="es-MX"/>
              </w:rPr>
            </w:pPr>
          </w:p>
        </w:tc>
        <w:tc>
          <w:tcPr>
            <w:tcW w:w="423" w:type="dxa"/>
          </w:tcPr>
          <w:p w14:paraId="6438FCE4" w14:textId="77777777" w:rsidR="003D1B71" w:rsidRPr="0032468B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857" w:type="dxa"/>
            <w:gridSpan w:val="2"/>
          </w:tcPr>
          <w:p w14:paraId="794AA02D" w14:textId="77777777" w:rsidR="003D1B71" w:rsidRPr="0032468B" w:rsidRDefault="003D1B71" w:rsidP="005801E5">
            <w:pPr>
              <w:pStyle w:val="Heading1"/>
              <w:rPr>
                <w:lang w:val="es-MX"/>
              </w:rPr>
            </w:pPr>
          </w:p>
        </w:tc>
      </w:tr>
      <w:tr w:rsidR="00300E89" w14:paraId="0245E66D" w14:textId="77777777" w:rsidTr="0005758E">
        <w:trPr>
          <w:gridAfter w:val="1"/>
          <w:wAfter w:w="3192" w:type="dxa"/>
          <w:trHeight w:val="624"/>
        </w:trPr>
        <w:tc>
          <w:tcPr>
            <w:tcW w:w="720" w:type="dxa"/>
          </w:tcPr>
          <w:p w14:paraId="0FB30195" w14:textId="77777777" w:rsidR="00300E89" w:rsidRPr="0032468B" w:rsidRDefault="00300E89" w:rsidP="006D79A8">
            <w:pPr>
              <w:pStyle w:val="Information"/>
              <w:jc w:val="center"/>
              <w:rPr>
                <w:noProof/>
                <w:lang w:val="es-MX"/>
              </w:rPr>
            </w:pPr>
          </w:p>
        </w:tc>
        <w:tc>
          <w:tcPr>
            <w:tcW w:w="423" w:type="dxa"/>
          </w:tcPr>
          <w:p w14:paraId="36D7E126" w14:textId="77777777" w:rsidR="00300E89" w:rsidRDefault="00300E8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4"/>
          </w:tcPr>
          <w:p w14:paraId="12E5504A" w14:textId="77777777" w:rsidR="00300E89" w:rsidRDefault="00300E89" w:rsidP="005801E5">
            <w:pPr>
              <w:pStyle w:val="Heading1"/>
            </w:pPr>
          </w:p>
        </w:tc>
      </w:tr>
      <w:tr w:rsidR="003D1B71" w14:paraId="51ABBC8C" w14:textId="77777777" w:rsidTr="0005758E">
        <w:trPr>
          <w:trHeight w:val="183"/>
        </w:trPr>
        <w:tc>
          <w:tcPr>
            <w:tcW w:w="720" w:type="dxa"/>
          </w:tcPr>
          <w:p w14:paraId="4EA5984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41CF838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restart"/>
          </w:tcPr>
          <w:p w14:paraId="50F4E70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57" w:type="dxa"/>
            <w:gridSpan w:val="2"/>
            <w:vMerge w:val="restart"/>
          </w:tcPr>
          <w:p w14:paraId="5E508283" w14:textId="77777777" w:rsidR="003D1B71" w:rsidRDefault="003D1B71" w:rsidP="005801E5">
            <w:pPr>
              <w:pStyle w:val="Heading1"/>
            </w:pPr>
          </w:p>
        </w:tc>
      </w:tr>
      <w:tr w:rsidR="003D1B71" w14:paraId="3FE02E67" w14:textId="77777777" w:rsidTr="0005758E">
        <w:trPr>
          <w:trHeight w:val="633"/>
        </w:trPr>
        <w:tc>
          <w:tcPr>
            <w:tcW w:w="720" w:type="dxa"/>
          </w:tcPr>
          <w:p w14:paraId="446D225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29CB81DB" w14:textId="13386702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F417A02" w14:textId="4A2F4A0B" w:rsidR="003D1B71" w:rsidRPr="00380FD1" w:rsidRDefault="003D1B71" w:rsidP="00022961">
            <w:pPr>
              <w:pStyle w:val="Heading2"/>
            </w:pPr>
          </w:p>
        </w:tc>
        <w:tc>
          <w:tcPr>
            <w:tcW w:w="423" w:type="dxa"/>
            <w:vMerge/>
          </w:tcPr>
          <w:p w14:paraId="0DF29B8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57" w:type="dxa"/>
            <w:gridSpan w:val="2"/>
            <w:vMerge/>
          </w:tcPr>
          <w:p w14:paraId="2F46881B" w14:textId="77777777" w:rsidR="003D1B71" w:rsidRDefault="003D1B71" w:rsidP="005801E5">
            <w:pPr>
              <w:pStyle w:val="Heading1"/>
            </w:pPr>
          </w:p>
        </w:tc>
      </w:tr>
      <w:tr w:rsidR="003D1B71" w14:paraId="374AC3B3" w14:textId="77777777" w:rsidTr="0005758E">
        <w:trPr>
          <w:trHeight w:val="174"/>
        </w:trPr>
        <w:tc>
          <w:tcPr>
            <w:tcW w:w="720" w:type="dxa"/>
          </w:tcPr>
          <w:p w14:paraId="166100E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226C95C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ABBCB4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57" w:type="dxa"/>
            <w:gridSpan w:val="2"/>
            <w:vMerge/>
          </w:tcPr>
          <w:p w14:paraId="5172AC59" w14:textId="77777777" w:rsidR="003D1B71" w:rsidRDefault="003D1B71" w:rsidP="005801E5">
            <w:pPr>
              <w:pStyle w:val="Heading1"/>
            </w:pPr>
          </w:p>
        </w:tc>
      </w:tr>
      <w:tr w:rsidR="003D1B71" w14:paraId="14DE1CD4" w14:textId="77777777" w:rsidTr="0005758E">
        <w:trPr>
          <w:trHeight w:val="633"/>
        </w:trPr>
        <w:tc>
          <w:tcPr>
            <w:tcW w:w="720" w:type="dxa"/>
          </w:tcPr>
          <w:p w14:paraId="4A427D0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73C41916" w14:textId="0AC959B0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5035821" w14:textId="3E0A456B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2C58BCA3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857" w:type="dxa"/>
            <w:gridSpan w:val="2"/>
            <w:vMerge/>
          </w:tcPr>
          <w:p w14:paraId="63497A1A" w14:textId="77777777" w:rsidR="003D1B71" w:rsidRDefault="003D1B71" w:rsidP="005801E5">
            <w:pPr>
              <w:pStyle w:val="Heading1"/>
            </w:pPr>
          </w:p>
        </w:tc>
      </w:tr>
      <w:tr w:rsidR="003D1B71" w14:paraId="19C5D12E" w14:textId="77777777" w:rsidTr="0005758E">
        <w:trPr>
          <w:trHeight w:val="2448"/>
        </w:trPr>
        <w:tc>
          <w:tcPr>
            <w:tcW w:w="720" w:type="dxa"/>
          </w:tcPr>
          <w:p w14:paraId="28049B4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53C5B75A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317D940" w14:textId="77777777" w:rsidR="003D1B71" w:rsidRDefault="003D1B71" w:rsidP="00222466"/>
        </w:tc>
        <w:tc>
          <w:tcPr>
            <w:tcW w:w="6857" w:type="dxa"/>
            <w:gridSpan w:val="2"/>
            <w:vMerge/>
          </w:tcPr>
          <w:p w14:paraId="24F6591F" w14:textId="77777777" w:rsidR="003D1B71" w:rsidRDefault="003D1B71" w:rsidP="00222466"/>
        </w:tc>
      </w:tr>
    </w:tbl>
    <w:p w14:paraId="54F6A029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CF365" w14:textId="77777777" w:rsidR="0032468B" w:rsidRDefault="0032468B" w:rsidP="00590471">
      <w:r>
        <w:separator/>
      </w:r>
    </w:p>
  </w:endnote>
  <w:endnote w:type="continuationSeparator" w:id="0">
    <w:p w14:paraId="1A3E8F71" w14:textId="77777777" w:rsidR="0032468B" w:rsidRDefault="003246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FFD80" w14:textId="77777777" w:rsidR="0032468B" w:rsidRDefault="0032468B" w:rsidP="00590471">
      <w:r>
        <w:separator/>
      </w:r>
    </w:p>
  </w:footnote>
  <w:footnote w:type="continuationSeparator" w:id="0">
    <w:p w14:paraId="41609723" w14:textId="77777777" w:rsidR="0032468B" w:rsidRDefault="003246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25313" w14:textId="1565D946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0A600ED" wp14:editId="6B7E5DC9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6AABB8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856CD"/>
    <w:multiLevelType w:val="hybridMultilevel"/>
    <w:tmpl w:val="39389A72"/>
    <w:lvl w:ilvl="0" w:tplc="29889B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68B"/>
    <w:rsid w:val="00022961"/>
    <w:rsid w:val="0005758E"/>
    <w:rsid w:val="00060042"/>
    <w:rsid w:val="0008685D"/>
    <w:rsid w:val="00090860"/>
    <w:rsid w:val="00112FD7"/>
    <w:rsid w:val="00150ABD"/>
    <w:rsid w:val="001946FC"/>
    <w:rsid w:val="00206E4C"/>
    <w:rsid w:val="00222466"/>
    <w:rsid w:val="0024753C"/>
    <w:rsid w:val="00276026"/>
    <w:rsid w:val="002B4549"/>
    <w:rsid w:val="00300E89"/>
    <w:rsid w:val="00310F17"/>
    <w:rsid w:val="00322A46"/>
    <w:rsid w:val="0032468B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55B3D"/>
    <w:rsid w:val="00967B93"/>
    <w:rsid w:val="009D090F"/>
    <w:rsid w:val="00A31464"/>
    <w:rsid w:val="00A31B16"/>
    <w:rsid w:val="00A33613"/>
    <w:rsid w:val="00A47A8D"/>
    <w:rsid w:val="00A652F9"/>
    <w:rsid w:val="00AA7BB4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23D69"/>
    <w:rsid w:val="00DC3F0A"/>
    <w:rsid w:val="00E24616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6AE661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300E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00E8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652F9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arrazora@gmail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rilo\AppData\Local\Microsoft\Office\16.0\DTS\en-US%7bED9507FB-EFC0-42EF-BE6C-1E713DBA3AB2%7d\%7b3D04AC02-7605-48BD-95D7-CBDE929F32D9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{3D04AC02-7605-48BD-95D7-CBDE929F32D9}tf78128832_win32</Template>
  <TotalTime>0</TotalTime>
  <Pages>3</Pages>
  <Words>199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2020-11-10T17:57:00Z</dcterms:created>
  <dcterms:modified xsi:type="dcterms:W3CDTF">2021-02-03T23:47:00Z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