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1B1103EF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0B3C9DAB" w14:textId="0275FAD8" w:rsidR="003D1B71" w:rsidRPr="00665F95" w:rsidRDefault="0063102A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8240" behindDoc="1" locked="0" layoutInCell="1" allowOverlap="1" wp14:anchorId="0324EFDD" wp14:editId="562F1589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-165773</wp:posOffset>
                  </wp:positionV>
                  <wp:extent cx="1460311" cy="2054615"/>
                  <wp:effectExtent l="0" t="0" r="6985" b="3175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 rotWithShape="1">
                          <a:blip r:embed="rId10"/>
                          <a:srcRect l="11277" t="11273" r="11675" b="27746"/>
                          <a:stretch/>
                        </pic:blipFill>
                        <pic:spPr bwMode="auto">
                          <a:xfrm>
                            <a:off x="0" y="0"/>
                            <a:ext cx="1460311" cy="2054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2F79679D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3E5B93E6" w14:textId="77777777" w:rsidR="003D1B71" w:rsidRDefault="00226231" w:rsidP="00310F17">
            <w:pPr>
              <w:pStyle w:val="Ttulo"/>
            </w:pPr>
            <w:r>
              <w:t>MARTHA GUADALUPE</w:t>
            </w:r>
            <w:r w:rsidR="003D1B71" w:rsidRPr="00665F95">
              <w:rPr>
                <w:lang w:bidi="es-ES"/>
              </w:rPr>
              <w:br/>
            </w:r>
            <w:r>
              <w:t>ARROYO JARAMILLO</w:t>
            </w:r>
            <w:r w:rsidR="0063102A">
              <w:t>.</w:t>
            </w:r>
          </w:p>
          <w:p w14:paraId="5F88B83E" w14:textId="41243C54" w:rsidR="0063102A" w:rsidRPr="0063102A" w:rsidRDefault="0063102A" w:rsidP="0063102A"/>
        </w:tc>
      </w:tr>
      <w:tr w:rsidR="003D1B71" w:rsidRPr="00CA16E3" w14:paraId="2E5CDF43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6D0A064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3CA621DA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0680A7A1" w14:textId="3813745E" w:rsidR="0063102A" w:rsidRPr="0063102A" w:rsidRDefault="0063102A" w:rsidP="0063102A">
            <w:pPr>
              <w:pStyle w:val="Ttulo2"/>
              <w:jc w:val="center"/>
              <w:rPr>
                <w:sz w:val="36"/>
                <w:szCs w:val="28"/>
                <w:u w:val="none"/>
              </w:rPr>
            </w:pPr>
            <w:r w:rsidRPr="0063102A">
              <w:rPr>
                <w:sz w:val="36"/>
                <w:szCs w:val="28"/>
                <w:u w:val="none"/>
              </w:rPr>
              <w:t>LICENCIADA EN DERECHO</w:t>
            </w:r>
          </w:p>
          <w:p w14:paraId="4C6D760C" w14:textId="5FCD8BB5" w:rsidR="003D1B71" w:rsidRPr="0063102A" w:rsidRDefault="003D1B71" w:rsidP="00F20161">
            <w:pPr>
              <w:pStyle w:val="Ttulo2"/>
              <w:rPr>
                <w:sz w:val="36"/>
                <w:szCs w:val="28"/>
              </w:rPr>
            </w:pPr>
            <w:r w:rsidRPr="0063102A">
              <w:rPr>
                <w:sz w:val="36"/>
                <w:szCs w:val="28"/>
              </w:rPr>
              <w:t>Experiencia</w:t>
            </w:r>
            <w:r w:rsidR="0063102A">
              <w:rPr>
                <w:sz w:val="36"/>
                <w:szCs w:val="28"/>
              </w:rPr>
              <w:t>:</w:t>
            </w:r>
          </w:p>
          <w:p w14:paraId="231A0E1B" w14:textId="77777777" w:rsidR="00226231" w:rsidRPr="00226231" w:rsidRDefault="00226231" w:rsidP="00226231">
            <w:pPr>
              <w:spacing w:line="276" w:lineRule="auto"/>
              <w:jc w:val="both"/>
              <w:rPr>
                <w:rFonts w:asciiTheme="minorHAnsi" w:hAnsiTheme="minorHAnsi" w:cs="Lucida Sans Unicode"/>
              </w:rPr>
            </w:pPr>
            <w:r w:rsidRPr="00226231">
              <w:rPr>
                <w:rFonts w:asciiTheme="minorHAnsi" w:hAnsiTheme="minorHAnsi" w:cs="Lucida Sans Unicode"/>
                <w:b/>
              </w:rPr>
              <w:t xml:space="preserve">2011-2012    NOTARÍA PÚBLICA NÚMERO 17. </w:t>
            </w:r>
          </w:p>
          <w:p w14:paraId="399BF9C6" w14:textId="77777777" w:rsidR="00226231" w:rsidRPr="00226231" w:rsidRDefault="00226231" w:rsidP="00226231">
            <w:pPr>
              <w:spacing w:line="276" w:lineRule="auto"/>
              <w:jc w:val="both"/>
              <w:rPr>
                <w:rFonts w:asciiTheme="minorHAnsi" w:hAnsiTheme="minorHAnsi" w:cs="Lucida Sans Unicode"/>
              </w:rPr>
            </w:pPr>
            <w:r w:rsidRPr="00226231">
              <w:rPr>
                <w:rFonts w:asciiTheme="minorHAnsi" w:hAnsiTheme="minorHAnsi" w:cs="Lucida Sans Unicode"/>
              </w:rPr>
              <w:t xml:space="preserve">  </w:t>
            </w:r>
            <w:r w:rsidRPr="00226231">
              <w:rPr>
                <w:rFonts w:asciiTheme="minorHAnsi" w:hAnsiTheme="minorHAnsi" w:cs="Lucida Sans Unicode"/>
                <w:b/>
              </w:rPr>
              <w:t>Cargo:</w:t>
            </w:r>
            <w:r w:rsidRPr="00226231">
              <w:rPr>
                <w:rFonts w:asciiTheme="minorHAnsi" w:hAnsiTheme="minorHAnsi" w:cs="Lucida Sans Unicode"/>
              </w:rPr>
              <w:t xml:space="preserve">        Asistente</w:t>
            </w:r>
          </w:p>
          <w:p w14:paraId="2FCA0436" w14:textId="35A4E5B9" w:rsidR="00226231" w:rsidRPr="00226231" w:rsidRDefault="00226231" w:rsidP="00226231">
            <w:pPr>
              <w:spacing w:line="276" w:lineRule="auto"/>
              <w:ind w:left="1701" w:hanging="1701"/>
              <w:jc w:val="both"/>
              <w:rPr>
                <w:rFonts w:asciiTheme="minorHAnsi" w:hAnsiTheme="minorHAnsi" w:cs="Lucida Sans Unicode"/>
              </w:rPr>
            </w:pPr>
            <w:r w:rsidRPr="00226231">
              <w:rPr>
                <w:rFonts w:asciiTheme="minorHAnsi" w:hAnsiTheme="minorHAnsi" w:cs="Lucida Sans Unicode"/>
                <w:b/>
              </w:rPr>
              <w:t xml:space="preserve">  Función:</w:t>
            </w:r>
            <w:r w:rsidRPr="00226231">
              <w:rPr>
                <w:rFonts w:asciiTheme="minorHAnsi" w:hAnsiTheme="minorHAnsi" w:cs="Lucida Sans Unicode"/>
              </w:rPr>
              <w:t xml:space="preserve">    Elaboración de Contratos Legales, apoyo en otras actividades de Oficina como: Archivar, contestar el teléfono, asesorar y dar atención al</w:t>
            </w:r>
            <w:r w:rsidR="0063102A">
              <w:rPr>
                <w:rFonts w:asciiTheme="minorHAnsi" w:hAnsiTheme="minorHAnsi" w:cs="Lucida Sans Unicode"/>
              </w:rPr>
              <w:t xml:space="preserve"> </w:t>
            </w:r>
            <w:r w:rsidRPr="00226231">
              <w:rPr>
                <w:rFonts w:asciiTheme="minorHAnsi" w:hAnsiTheme="minorHAnsi" w:cs="Lucida Sans Unicode"/>
              </w:rPr>
              <w:t>Público que asistían a la Notaria.</w:t>
            </w:r>
          </w:p>
          <w:p w14:paraId="741058F1" w14:textId="77777777" w:rsidR="00226231" w:rsidRPr="00226231" w:rsidRDefault="00226231" w:rsidP="00226231">
            <w:pPr>
              <w:spacing w:line="276" w:lineRule="auto"/>
              <w:jc w:val="both"/>
              <w:rPr>
                <w:rFonts w:asciiTheme="minorHAnsi" w:hAnsiTheme="minorHAnsi" w:cs="Lucida Sans Unicode"/>
              </w:rPr>
            </w:pPr>
          </w:p>
          <w:p w14:paraId="323100C6" w14:textId="77777777" w:rsidR="00226231" w:rsidRPr="00226231" w:rsidRDefault="00226231" w:rsidP="00226231">
            <w:pPr>
              <w:spacing w:line="276" w:lineRule="auto"/>
              <w:jc w:val="both"/>
              <w:rPr>
                <w:rFonts w:asciiTheme="minorHAnsi" w:hAnsiTheme="minorHAnsi" w:cs="Lucida Sans Unicode"/>
              </w:rPr>
            </w:pPr>
            <w:r w:rsidRPr="00226231">
              <w:rPr>
                <w:rFonts w:asciiTheme="minorHAnsi" w:hAnsiTheme="minorHAnsi" w:cs="Lucida Sans Unicode"/>
                <w:b/>
              </w:rPr>
              <w:t xml:space="preserve">    2012</w:t>
            </w:r>
            <w:r w:rsidRPr="00226231">
              <w:rPr>
                <w:rFonts w:asciiTheme="minorHAnsi" w:hAnsiTheme="minorHAnsi" w:cs="Lucida Sans Unicode"/>
              </w:rPr>
              <w:tab/>
              <w:t xml:space="preserve">    </w:t>
            </w:r>
            <w:r w:rsidRPr="00226231">
              <w:rPr>
                <w:rFonts w:asciiTheme="minorHAnsi" w:hAnsiTheme="minorHAnsi" w:cs="Lucida Sans Unicode"/>
                <w:b/>
              </w:rPr>
              <w:t>INSTITUTO FEDERAL ELECTORAL</w:t>
            </w:r>
          </w:p>
          <w:p w14:paraId="1CF78313" w14:textId="77777777" w:rsidR="00226231" w:rsidRPr="00226231" w:rsidRDefault="00226231" w:rsidP="00226231">
            <w:pPr>
              <w:spacing w:line="276" w:lineRule="auto"/>
              <w:jc w:val="both"/>
              <w:rPr>
                <w:rFonts w:asciiTheme="minorHAnsi" w:hAnsiTheme="minorHAnsi" w:cs="Lucida Sans Unicode"/>
              </w:rPr>
            </w:pPr>
            <w:r w:rsidRPr="00226231">
              <w:rPr>
                <w:rFonts w:asciiTheme="minorHAnsi" w:hAnsiTheme="minorHAnsi" w:cs="Lucida Sans Unicode"/>
              </w:rPr>
              <w:t xml:space="preserve">  </w:t>
            </w:r>
            <w:r w:rsidRPr="00226231">
              <w:rPr>
                <w:rFonts w:asciiTheme="minorHAnsi" w:hAnsiTheme="minorHAnsi" w:cs="Lucida Sans Unicode"/>
                <w:b/>
              </w:rPr>
              <w:t>Cargo</w:t>
            </w:r>
            <w:r w:rsidRPr="00226231">
              <w:rPr>
                <w:rFonts w:asciiTheme="minorHAnsi" w:hAnsiTheme="minorHAnsi" w:cs="Lucida Sans Unicode"/>
              </w:rPr>
              <w:t>:      Capacitador Asistente Electoral</w:t>
            </w:r>
          </w:p>
          <w:p w14:paraId="5E6C2CE4" w14:textId="77777777" w:rsidR="00226231" w:rsidRPr="00226231" w:rsidRDefault="00226231" w:rsidP="00226231">
            <w:pPr>
              <w:spacing w:after="120" w:line="276" w:lineRule="auto"/>
              <w:ind w:left="1416" w:hanging="1416"/>
              <w:jc w:val="both"/>
              <w:rPr>
                <w:rFonts w:asciiTheme="minorHAnsi" w:hAnsiTheme="minorHAnsi" w:cs="Lucida Sans Unicode"/>
              </w:rPr>
            </w:pPr>
            <w:r w:rsidRPr="00226231">
              <w:rPr>
                <w:rFonts w:asciiTheme="minorHAnsi" w:hAnsiTheme="minorHAnsi" w:cs="Lucida Sans Unicode"/>
              </w:rPr>
              <w:t xml:space="preserve"> </w:t>
            </w:r>
            <w:r w:rsidRPr="00226231">
              <w:rPr>
                <w:rFonts w:asciiTheme="minorHAnsi" w:hAnsiTheme="minorHAnsi" w:cs="Lucida Sans Unicode"/>
                <w:b/>
              </w:rPr>
              <w:t xml:space="preserve">Función:  </w:t>
            </w:r>
            <w:r w:rsidRPr="00226231">
              <w:rPr>
                <w:rFonts w:asciiTheme="minorHAnsi" w:hAnsiTheme="minorHAnsi" w:cs="Lucida Sans Unicode"/>
              </w:rPr>
              <w:t>Buscar, identificar, Entrevistar, Capacitar y practicar Simulacros relativos a la Jornada electoral, a los Ciudadanos Electos y Posibles Funcionarios designados por el Instituto Federal Electoral (IFE), así como asistirlos el día de la Jornada electoral.</w:t>
            </w:r>
          </w:p>
          <w:p w14:paraId="7703217C" w14:textId="77777777" w:rsidR="00226231" w:rsidRPr="00226231" w:rsidRDefault="00226231" w:rsidP="00226231">
            <w:pPr>
              <w:spacing w:after="120" w:line="276" w:lineRule="auto"/>
              <w:ind w:left="1416" w:hanging="1416"/>
              <w:jc w:val="both"/>
              <w:rPr>
                <w:rFonts w:asciiTheme="minorHAnsi" w:hAnsiTheme="minorHAnsi" w:cs="Lucida Sans Unicode"/>
              </w:rPr>
            </w:pPr>
          </w:p>
          <w:p w14:paraId="4E287926" w14:textId="77777777" w:rsidR="00226231" w:rsidRPr="00226231" w:rsidRDefault="00226231" w:rsidP="00226231">
            <w:pPr>
              <w:spacing w:after="120" w:line="276" w:lineRule="auto"/>
              <w:ind w:left="1416" w:hanging="1416"/>
              <w:jc w:val="both"/>
              <w:rPr>
                <w:rFonts w:asciiTheme="minorHAnsi" w:hAnsiTheme="minorHAnsi" w:cs="Lucida Sans Unicode"/>
                <w:b/>
              </w:rPr>
            </w:pPr>
            <w:r w:rsidRPr="00226231">
              <w:rPr>
                <w:rFonts w:asciiTheme="minorHAnsi" w:hAnsiTheme="minorHAnsi" w:cs="Lucida Sans Unicode"/>
              </w:rPr>
              <w:t xml:space="preserve"> </w:t>
            </w:r>
            <w:r w:rsidRPr="00226231">
              <w:rPr>
                <w:rFonts w:asciiTheme="minorHAnsi" w:hAnsiTheme="minorHAnsi" w:cs="Lucida Sans Unicode"/>
                <w:b/>
              </w:rPr>
              <w:t>2012-2014   PODER JUDICIAL DEL ESTADO DE GUANAJUATO.</w:t>
            </w:r>
          </w:p>
          <w:p w14:paraId="01BC7E40" w14:textId="77777777" w:rsidR="00226231" w:rsidRPr="00226231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  <w:b/>
              </w:rPr>
            </w:pPr>
            <w:r w:rsidRPr="00226231">
              <w:rPr>
                <w:rFonts w:asciiTheme="minorHAnsi" w:hAnsiTheme="minorHAnsi" w:cs="Lucida Sans Unicode"/>
                <w:b/>
              </w:rPr>
              <w:t xml:space="preserve">  Cargo:        OFICIAL JUDICIAL INTERINA B</w:t>
            </w:r>
          </w:p>
          <w:p w14:paraId="37440FC1" w14:textId="77777777" w:rsidR="00226231" w:rsidRPr="00226231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</w:rPr>
            </w:pPr>
            <w:r w:rsidRPr="00226231">
              <w:rPr>
                <w:rFonts w:asciiTheme="minorHAnsi" w:hAnsiTheme="minorHAnsi" w:cs="Lucida Sans Unicode"/>
                <w:b/>
              </w:rPr>
              <w:t xml:space="preserve">  Función:</w:t>
            </w:r>
            <w:r w:rsidRPr="00226231">
              <w:rPr>
                <w:rFonts w:asciiTheme="minorHAnsi" w:hAnsiTheme="minorHAnsi" w:cs="Lucida Sans Unicode"/>
              </w:rPr>
              <w:t xml:space="preserve">     Elaboración de Acuerdos, autos, Certificaciones, Ratificaciones de Escritos y Mandatos Judiciales, Foliar, sellar y rubricar los Expedientes de la mesa a mi digno cargo,</w:t>
            </w:r>
            <w:r w:rsidRPr="00226231">
              <w:rPr>
                <w:rFonts w:asciiTheme="minorHAnsi" w:hAnsiTheme="minorHAnsi" w:cs="Lucida Sans Unicode"/>
                <w:b/>
              </w:rPr>
              <w:t xml:space="preserve"> </w:t>
            </w:r>
            <w:r w:rsidRPr="00226231">
              <w:rPr>
                <w:rFonts w:asciiTheme="minorHAnsi" w:hAnsiTheme="minorHAnsi" w:cs="Lucida Sans Unicode"/>
              </w:rPr>
              <w:t>así como presidir y Desahogar Probanzas y Audiencias tales como: Testimoniales, Confesionales, Audiencias de Remate y/o de Menores.</w:t>
            </w:r>
          </w:p>
          <w:p w14:paraId="491D22ED" w14:textId="77777777" w:rsidR="00226231" w:rsidRPr="00226231" w:rsidRDefault="00226231" w:rsidP="00226231">
            <w:pPr>
              <w:spacing w:after="120" w:line="276" w:lineRule="auto"/>
              <w:ind w:left="1416" w:hanging="1416"/>
              <w:jc w:val="both"/>
              <w:rPr>
                <w:rFonts w:asciiTheme="minorHAnsi" w:hAnsiTheme="minorHAnsi" w:cs="Lucida Sans Unicode"/>
              </w:rPr>
            </w:pPr>
          </w:p>
          <w:p w14:paraId="7DD1B755" w14:textId="77777777" w:rsidR="00226231" w:rsidRPr="00226231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  <w:b/>
              </w:rPr>
            </w:pPr>
            <w:r w:rsidRPr="00226231">
              <w:rPr>
                <w:rFonts w:asciiTheme="minorHAnsi" w:hAnsiTheme="minorHAnsi" w:cs="Lucida Sans Unicode"/>
                <w:b/>
              </w:rPr>
              <w:t>2014-2016:</w:t>
            </w:r>
            <w:r w:rsidRPr="00226231">
              <w:rPr>
                <w:rFonts w:asciiTheme="minorHAnsi" w:hAnsiTheme="minorHAnsi" w:cs="Lucida Sans Unicode"/>
              </w:rPr>
              <w:t xml:space="preserve">   </w:t>
            </w:r>
            <w:r w:rsidRPr="00226231">
              <w:rPr>
                <w:rFonts w:asciiTheme="minorHAnsi" w:hAnsiTheme="minorHAnsi" w:cs="Lucida Sans Unicode"/>
                <w:b/>
              </w:rPr>
              <w:t>NOTARIA PÚBLICA No. 17</w:t>
            </w:r>
          </w:p>
          <w:p w14:paraId="717344E4" w14:textId="77777777" w:rsidR="00226231" w:rsidRPr="00226231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  <w:b/>
              </w:rPr>
            </w:pPr>
            <w:r w:rsidRPr="00226231">
              <w:rPr>
                <w:rFonts w:asciiTheme="minorHAnsi" w:hAnsiTheme="minorHAnsi" w:cs="Lucida Sans Unicode"/>
                <w:b/>
              </w:rPr>
              <w:t xml:space="preserve">                     TITULAR LIC. ARTEMIO CÁRDENAS MONTOYA.</w:t>
            </w:r>
          </w:p>
          <w:p w14:paraId="6E26D955" w14:textId="77777777" w:rsidR="00226231" w:rsidRPr="00226231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  <w:b/>
              </w:rPr>
            </w:pPr>
          </w:p>
          <w:p w14:paraId="636C917B" w14:textId="77777777" w:rsidR="00226231" w:rsidRPr="00226231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  <w:b/>
              </w:rPr>
            </w:pPr>
            <w:r w:rsidRPr="00226231">
              <w:rPr>
                <w:rFonts w:asciiTheme="minorHAnsi" w:hAnsiTheme="minorHAnsi" w:cs="Lucida Sans Unicode"/>
                <w:b/>
              </w:rPr>
              <w:t xml:space="preserve">  CARGO</w:t>
            </w:r>
            <w:r w:rsidRPr="00226231">
              <w:rPr>
                <w:rFonts w:asciiTheme="minorHAnsi" w:hAnsiTheme="minorHAnsi" w:cs="Lucida Sans Unicode"/>
              </w:rPr>
              <w:t xml:space="preserve">:     </w:t>
            </w:r>
            <w:r w:rsidRPr="00226231">
              <w:rPr>
                <w:rFonts w:asciiTheme="minorHAnsi" w:hAnsiTheme="minorHAnsi" w:cs="Lucida Sans Unicode"/>
                <w:b/>
              </w:rPr>
              <w:t>ABOGADA LITIGANTE.</w:t>
            </w:r>
          </w:p>
          <w:p w14:paraId="57160269" w14:textId="77777777" w:rsidR="00226231" w:rsidRPr="00226231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</w:rPr>
            </w:pPr>
            <w:r w:rsidRPr="00226231">
              <w:rPr>
                <w:rFonts w:asciiTheme="minorHAnsi" w:hAnsiTheme="minorHAnsi" w:cs="Lucida Sans Unicode"/>
                <w:b/>
              </w:rPr>
              <w:lastRenderedPageBreak/>
              <w:t xml:space="preserve"> Función:    </w:t>
            </w:r>
            <w:r w:rsidRPr="00226231">
              <w:rPr>
                <w:rFonts w:asciiTheme="minorHAnsi" w:hAnsiTheme="minorHAnsi" w:cs="Lucida Sans Unicode"/>
              </w:rPr>
              <w:t xml:space="preserve">Asesoría, y/o Representación legal en Materia Civil-Familiar, tales como Juicios en materia de: Contratos (Compraventas, Donaciones, Arrendamientos, etc.). </w:t>
            </w:r>
          </w:p>
          <w:p w14:paraId="0267511D" w14:textId="77777777" w:rsidR="00226231" w:rsidRPr="00226231" w:rsidRDefault="00226231" w:rsidP="00226231">
            <w:pPr>
              <w:spacing w:after="120" w:line="276" w:lineRule="auto"/>
              <w:ind w:left="1416" w:hanging="1416"/>
              <w:jc w:val="both"/>
              <w:rPr>
                <w:rFonts w:asciiTheme="minorHAnsi" w:hAnsiTheme="minorHAnsi" w:cs="Lucida Sans Unicode"/>
              </w:rPr>
            </w:pPr>
            <w:r w:rsidRPr="00226231">
              <w:rPr>
                <w:rFonts w:asciiTheme="minorHAnsi" w:hAnsiTheme="minorHAnsi" w:cs="Lucida Sans Unicode"/>
                <w:b/>
              </w:rPr>
              <w:t xml:space="preserve">                     </w:t>
            </w:r>
            <w:r w:rsidRPr="00226231">
              <w:rPr>
                <w:rFonts w:asciiTheme="minorHAnsi" w:hAnsiTheme="minorHAnsi" w:cs="Lucida Sans Unicode"/>
              </w:rPr>
              <w:t xml:space="preserve">Personas (Rectificaciones de Actas de Nacimiento, Matrimonio, Defunción; Divorcio voluntario y necesario, Alimentos, Juicios Sucesorios Testamentarios e </w:t>
            </w:r>
            <w:proofErr w:type="spellStart"/>
            <w:r w:rsidRPr="00226231">
              <w:rPr>
                <w:rFonts w:asciiTheme="minorHAnsi" w:hAnsiTheme="minorHAnsi" w:cs="Lucida Sans Unicode"/>
              </w:rPr>
              <w:t>Intestamentarios</w:t>
            </w:r>
            <w:proofErr w:type="spellEnd"/>
            <w:r w:rsidRPr="00226231">
              <w:rPr>
                <w:rFonts w:asciiTheme="minorHAnsi" w:hAnsiTheme="minorHAnsi" w:cs="Lucida Sans Unicode"/>
              </w:rPr>
              <w:t>.</w:t>
            </w:r>
          </w:p>
          <w:p w14:paraId="509F6647" w14:textId="77777777" w:rsidR="00226231" w:rsidRPr="00226231" w:rsidRDefault="00226231" w:rsidP="00226231">
            <w:pPr>
              <w:spacing w:after="120" w:line="276" w:lineRule="auto"/>
              <w:ind w:left="1416" w:hanging="1416"/>
              <w:jc w:val="both"/>
              <w:rPr>
                <w:rFonts w:asciiTheme="minorHAnsi" w:hAnsiTheme="minorHAnsi" w:cs="Lucida Sans Unicode"/>
              </w:rPr>
            </w:pPr>
            <w:r w:rsidRPr="00226231">
              <w:rPr>
                <w:rFonts w:asciiTheme="minorHAnsi" w:hAnsiTheme="minorHAnsi" w:cs="Lucida Sans Unicode"/>
              </w:rPr>
              <w:t xml:space="preserve">                   En Materia Mercantil, cobros de Pagares, de manera Judicial y Extrajudicial, Embargos. </w:t>
            </w:r>
          </w:p>
          <w:p w14:paraId="0E239A19" w14:textId="77777777" w:rsidR="00226231" w:rsidRPr="00226231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  <w:b/>
              </w:rPr>
            </w:pPr>
          </w:p>
          <w:p w14:paraId="06DB7592" w14:textId="77777777" w:rsidR="00226231" w:rsidRPr="00226231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</w:rPr>
            </w:pPr>
            <w:r w:rsidRPr="00226231">
              <w:rPr>
                <w:rFonts w:asciiTheme="minorHAnsi" w:hAnsiTheme="minorHAnsi" w:cs="Lucida Sans Unicode"/>
                <w:b/>
              </w:rPr>
              <w:t>2015-2016    LICENCIADA EN DERECHO</w:t>
            </w:r>
          </w:p>
          <w:p w14:paraId="2C3A1644" w14:textId="77777777" w:rsidR="00226231" w:rsidRPr="00226231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  <w:b/>
                <w:sz w:val="23"/>
                <w:szCs w:val="23"/>
              </w:rPr>
            </w:pPr>
            <w:r w:rsidRPr="00226231">
              <w:rPr>
                <w:rFonts w:asciiTheme="minorHAnsi" w:hAnsiTheme="minorHAnsi" w:cs="Lucida Sans Unicode"/>
                <w:b/>
              </w:rPr>
              <w:t xml:space="preserve">  Cargo</w:t>
            </w:r>
            <w:r w:rsidRPr="00226231">
              <w:rPr>
                <w:rFonts w:asciiTheme="minorHAnsi" w:hAnsiTheme="minorHAnsi" w:cs="Lucida Sans Unicode"/>
              </w:rPr>
              <w:t xml:space="preserve">:        </w:t>
            </w:r>
            <w:r w:rsidRPr="00226231">
              <w:rPr>
                <w:rFonts w:asciiTheme="minorHAnsi" w:hAnsiTheme="minorHAnsi" w:cs="Lucida Sans Unicode"/>
                <w:b/>
                <w:sz w:val="23"/>
                <w:szCs w:val="23"/>
              </w:rPr>
              <w:t>DOCENTE EN EL INSTITUTO UNIVERSITARIO</w:t>
            </w:r>
          </w:p>
          <w:p w14:paraId="4B74F955" w14:textId="77777777" w:rsidR="00226231" w:rsidRPr="00226231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  <w:b/>
                <w:sz w:val="23"/>
                <w:szCs w:val="23"/>
              </w:rPr>
            </w:pPr>
            <w:r w:rsidRPr="00226231">
              <w:rPr>
                <w:rFonts w:asciiTheme="minorHAnsi" w:hAnsiTheme="minorHAnsi" w:cs="Lucida Sans Unicode"/>
                <w:b/>
                <w:sz w:val="23"/>
                <w:szCs w:val="23"/>
              </w:rPr>
              <w:t xml:space="preserve">                      DEL CENTRO DE MÉXICO (EDUCEM) PLANTEL SALAMANCA.</w:t>
            </w:r>
          </w:p>
          <w:p w14:paraId="618E086B" w14:textId="77777777" w:rsidR="00226231" w:rsidRPr="00226231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</w:rPr>
            </w:pPr>
            <w:r w:rsidRPr="00226231">
              <w:rPr>
                <w:rFonts w:asciiTheme="minorHAnsi" w:hAnsiTheme="minorHAnsi" w:cs="Lucida Sans Unicode"/>
                <w:b/>
              </w:rPr>
              <w:t xml:space="preserve">Función:    </w:t>
            </w:r>
            <w:r w:rsidRPr="00226231">
              <w:rPr>
                <w:rFonts w:asciiTheme="minorHAnsi" w:hAnsiTheme="minorHAnsi" w:cs="Lucida Sans Unicode"/>
              </w:rPr>
              <w:t xml:space="preserve">Impartición de clases sabatinas a </w:t>
            </w:r>
            <w:proofErr w:type="gramStart"/>
            <w:r w:rsidRPr="00226231">
              <w:rPr>
                <w:rFonts w:asciiTheme="minorHAnsi" w:hAnsiTheme="minorHAnsi" w:cs="Lucida Sans Unicode"/>
              </w:rPr>
              <w:t>Nivel  Licenciatura</w:t>
            </w:r>
            <w:proofErr w:type="gramEnd"/>
            <w:r w:rsidRPr="00226231">
              <w:rPr>
                <w:rFonts w:asciiTheme="minorHAnsi" w:hAnsiTheme="minorHAnsi" w:cs="Lucida Sans Unicode"/>
              </w:rPr>
              <w:t>; en relación con materias como: Derecho Fiscal; Derecho Bancario y Bursátil; Sociedades Mercantiles; Derecho Económico; Teoría del Derecho; Contratos Mercantiles.</w:t>
            </w:r>
          </w:p>
          <w:p w14:paraId="2F306528" w14:textId="77777777" w:rsidR="00226231" w:rsidRPr="00226231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</w:rPr>
            </w:pPr>
          </w:p>
          <w:p w14:paraId="6EA56D45" w14:textId="77777777" w:rsidR="00226231" w:rsidRPr="00226231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</w:rPr>
            </w:pPr>
            <w:r w:rsidRPr="00226231">
              <w:rPr>
                <w:rFonts w:asciiTheme="minorHAnsi" w:hAnsiTheme="minorHAnsi" w:cs="Lucida Sans Unicode"/>
                <w:b/>
              </w:rPr>
              <w:t>2016-2020:</w:t>
            </w:r>
            <w:r w:rsidRPr="00226231">
              <w:rPr>
                <w:rFonts w:asciiTheme="minorHAnsi" w:hAnsiTheme="minorHAnsi" w:cs="Lucida Sans Unicode"/>
              </w:rPr>
              <w:t xml:space="preserve">    </w:t>
            </w:r>
            <w:r w:rsidRPr="00226231">
              <w:rPr>
                <w:rFonts w:asciiTheme="minorHAnsi" w:hAnsiTheme="minorHAnsi" w:cs="Lucida Sans Unicode"/>
                <w:b/>
              </w:rPr>
              <w:t>LICENCIADA EN DERECHO</w:t>
            </w:r>
          </w:p>
          <w:p w14:paraId="5B5DE3AE" w14:textId="77777777" w:rsidR="00226231" w:rsidRPr="00226231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  <w:b/>
              </w:rPr>
            </w:pPr>
            <w:r w:rsidRPr="00226231">
              <w:rPr>
                <w:rFonts w:asciiTheme="minorHAnsi" w:hAnsiTheme="minorHAnsi" w:cs="Lucida Sans Unicode"/>
                <w:b/>
              </w:rPr>
              <w:t xml:space="preserve">  CARGO</w:t>
            </w:r>
            <w:r w:rsidRPr="00226231">
              <w:rPr>
                <w:rFonts w:asciiTheme="minorHAnsi" w:hAnsiTheme="minorHAnsi" w:cs="Lucida Sans Unicode"/>
              </w:rPr>
              <w:t xml:space="preserve">:     </w:t>
            </w:r>
            <w:r w:rsidRPr="00226231">
              <w:rPr>
                <w:rFonts w:asciiTheme="minorHAnsi" w:hAnsiTheme="minorHAnsi" w:cs="Lucida Sans Unicode"/>
                <w:b/>
              </w:rPr>
              <w:t>ABOGADA LITIGANTE.</w:t>
            </w:r>
          </w:p>
          <w:p w14:paraId="3BF46E8A" w14:textId="77777777" w:rsidR="00226231" w:rsidRPr="00226231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</w:rPr>
            </w:pPr>
            <w:r w:rsidRPr="00226231">
              <w:rPr>
                <w:rFonts w:asciiTheme="minorHAnsi" w:hAnsiTheme="minorHAnsi" w:cs="Lucida Sans Unicode"/>
                <w:b/>
              </w:rPr>
              <w:t xml:space="preserve"> Función:    </w:t>
            </w:r>
            <w:r w:rsidRPr="00226231">
              <w:rPr>
                <w:rFonts w:asciiTheme="minorHAnsi" w:hAnsiTheme="minorHAnsi" w:cs="Lucida Sans Unicode"/>
              </w:rPr>
              <w:t xml:space="preserve">Asesoría, y/o Representación legal en Materia Civil-Familiar, tales como Juicios en materia de: Contratos (Compraventas, Donaciones, Arrendamientos, etc.). </w:t>
            </w:r>
          </w:p>
          <w:p w14:paraId="2B41864A" w14:textId="77777777" w:rsidR="00226231" w:rsidRPr="00226231" w:rsidRDefault="00226231" w:rsidP="00226231">
            <w:pPr>
              <w:spacing w:after="120" w:line="276" w:lineRule="auto"/>
              <w:ind w:left="1416" w:hanging="1416"/>
              <w:jc w:val="both"/>
              <w:rPr>
                <w:rFonts w:asciiTheme="minorHAnsi" w:hAnsiTheme="minorHAnsi" w:cs="Lucida Sans Unicode"/>
              </w:rPr>
            </w:pPr>
            <w:r w:rsidRPr="00226231">
              <w:rPr>
                <w:rFonts w:asciiTheme="minorHAnsi" w:hAnsiTheme="minorHAnsi" w:cs="Lucida Sans Unicode"/>
                <w:b/>
              </w:rPr>
              <w:t xml:space="preserve">                     </w:t>
            </w:r>
            <w:r w:rsidRPr="00226231">
              <w:rPr>
                <w:rFonts w:asciiTheme="minorHAnsi" w:hAnsiTheme="minorHAnsi" w:cs="Lucida Sans Unicode"/>
              </w:rPr>
              <w:t xml:space="preserve">Personas (Rectificaciones de Actas de Nacimiento, Matrimonio, Defunción; Divorcio voluntario y necesario, Alimentos, Juicios Sucesorios Testamentarios e </w:t>
            </w:r>
            <w:proofErr w:type="spellStart"/>
            <w:r w:rsidRPr="00226231">
              <w:rPr>
                <w:rFonts w:asciiTheme="minorHAnsi" w:hAnsiTheme="minorHAnsi" w:cs="Lucida Sans Unicode"/>
              </w:rPr>
              <w:t>Intestamentarios</w:t>
            </w:r>
            <w:proofErr w:type="spellEnd"/>
            <w:r w:rsidRPr="00226231">
              <w:rPr>
                <w:rFonts w:asciiTheme="minorHAnsi" w:hAnsiTheme="minorHAnsi" w:cs="Lucida Sans Unicode"/>
              </w:rPr>
              <w:t>.</w:t>
            </w:r>
          </w:p>
          <w:p w14:paraId="0BC99CC7" w14:textId="77777777" w:rsidR="00226231" w:rsidRPr="00226231" w:rsidRDefault="00226231" w:rsidP="00226231">
            <w:pPr>
              <w:spacing w:after="120" w:line="276" w:lineRule="auto"/>
              <w:ind w:left="1416" w:hanging="1416"/>
              <w:jc w:val="both"/>
              <w:rPr>
                <w:rFonts w:asciiTheme="minorHAnsi" w:hAnsiTheme="minorHAnsi" w:cs="Lucida Sans Unicode"/>
              </w:rPr>
            </w:pPr>
            <w:r w:rsidRPr="00226231">
              <w:rPr>
                <w:rFonts w:asciiTheme="minorHAnsi" w:hAnsiTheme="minorHAnsi" w:cs="Lucida Sans Unicode"/>
              </w:rPr>
              <w:t xml:space="preserve">                   En Materia Mercantil, cobros de Pagares, de manera Judicial y Extrajudicial, Embargos.</w:t>
            </w:r>
          </w:p>
          <w:p w14:paraId="3E157324" w14:textId="77777777" w:rsidR="00226231" w:rsidRPr="00226231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</w:rPr>
            </w:pPr>
            <w:r w:rsidRPr="00226231">
              <w:rPr>
                <w:rFonts w:asciiTheme="minorHAnsi" w:hAnsiTheme="minorHAnsi" w:cs="Lucida Sans Unicode"/>
                <w:b/>
              </w:rPr>
              <w:t>2017-2019    LICENCIADA EN DERECHO</w:t>
            </w:r>
          </w:p>
          <w:p w14:paraId="57EEF6B5" w14:textId="77777777" w:rsidR="00226231" w:rsidRPr="00226231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  <w:b/>
              </w:rPr>
            </w:pPr>
            <w:r w:rsidRPr="00226231">
              <w:rPr>
                <w:rFonts w:asciiTheme="minorHAnsi" w:hAnsiTheme="minorHAnsi" w:cs="Lucida Sans Unicode"/>
                <w:b/>
              </w:rPr>
              <w:t xml:space="preserve">  Cargo</w:t>
            </w:r>
            <w:r w:rsidRPr="00226231">
              <w:rPr>
                <w:rFonts w:asciiTheme="minorHAnsi" w:hAnsiTheme="minorHAnsi" w:cs="Lucida Sans Unicode"/>
              </w:rPr>
              <w:t xml:space="preserve">:         </w:t>
            </w:r>
            <w:r w:rsidRPr="00226231">
              <w:rPr>
                <w:rFonts w:asciiTheme="minorHAnsi" w:hAnsiTheme="minorHAnsi" w:cs="Lucida Sans Unicode"/>
                <w:b/>
              </w:rPr>
              <w:t>DOCENTE EN EL INSTITUTO UNIVERSITARIO</w:t>
            </w:r>
          </w:p>
          <w:p w14:paraId="057B544D" w14:textId="77777777" w:rsidR="00226231" w:rsidRPr="00226231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  <w:b/>
              </w:rPr>
            </w:pPr>
            <w:r w:rsidRPr="00226231">
              <w:rPr>
                <w:rFonts w:asciiTheme="minorHAnsi" w:hAnsiTheme="minorHAnsi" w:cs="Lucida Sans Unicode"/>
                <w:b/>
              </w:rPr>
              <w:t xml:space="preserve">                       DEL CENTRO DE MÉXICO (EDUCEM) PLANTEL SALAMANCA.</w:t>
            </w:r>
          </w:p>
          <w:p w14:paraId="675DB994" w14:textId="77777777" w:rsidR="00226231" w:rsidRPr="00226231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  <w:b/>
              </w:rPr>
            </w:pPr>
          </w:p>
          <w:p w14:paraId="11A55808" w14:textId="77777777" w:rsidR="00226231" w:rsidRPr="00226231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</w:rPr>
            </w:pPr>
            <w:r w:rsidRPr="00226231">
              <w:rPr>
                <w:rFonts w:asciiTheme="minorHAnsi" w:hAnsiTheme="minorHAnsi" w:cs="Lucida Sans Unicode"/>
                <w:b/>
              </w:rPr>
              <w:t xml:space="preserve">Función:   </w:t>
            </w:r>
            <w:r w:rsidRPr="00226231">
              <w:rPr>
                <w:rFonts w:asciiTheme="minorHAnsi" w:hAnsiTheme="minorHAnsi" w:cs="Lucida Sans Unicode"/>
              </w:rPr>
              <w:t xml:space="preserve">Impartición de clases a nivel Preparatoria y Nivel Licenciatura; en las materias tales como: Derecho Fiscal; Derecho Bancario y Bursátil; Sociedades Mercantiles; Derecho Económico; Teoría del Derecho; Contratos Mercantiles; Juicios Especiales, Derecho Penal; Derecho Romano I; Títulos y Operaciones de Crédito; Sociología; Ética y </w:t>
            </w:r>
            <w:r w:rsidRPr="00226231">
              <w:rPr>
                <w:rFonts w:asciiTheme="minorHAnsi" w:hAnsiTheme="minorHAnsi" w:cs="Lucida Sans Unicode"/>
              </w:rPr>
              <w:lastRenderedPageBreak/>
              <w:t xml:space="preserve">Valores; Metodología de la Investigación; Historia de México I y II; Teoría Penal y del Delito; Taller de Lectura y Redacción; Filosofía; </w:t>
            </w:r>
            <w:proofErr w:type="spellStart"/>
            <w:r w:rsidRPr="00226231">
              <w:rPr>
                <w:rFonts w:asciiTheme="minorHAnsi" w:hAnsiTheme="minorHAnsi" w:cs="Lucida Sans Unicode"/>
              </w:rPr>
              <w:t>Historía</w:t>
            </w:r>
            <w:proofErr w:type="spellEnd"/>
            <w:r w:rsidRPr="00226231">
              <w:rPr>
                <w:rFonts w:asciiTheme="minorHAnsi" w:hAnsiTheme="minorHAnsi" w:cs="Lucida Sans Unicode"/>
              </w:rPr>
              <w:t xml:space="preserve"> Universal </w:t>
            </w:r>
            <w:proofErr w:type="spellStart"/>
            <w:r w:rsidRPr="00226231">
              <w:rPr>
                <w:rFonts w:asciiTheme="minorHAnsi" w:hAnsiTheme="minorHAnsi" w:cs="Lucida Sans Unicode"/>
              </w:rPr>
              <w:t>Contemporanea</w:t>
            </w:r>
            <w:proofErr w:type="spellEnd"/>
            <w:r w:rsidRPr="00226231">
              <w:rPr>
                <w:rFonts w:asciiTheme="minorHAnsi" w:hAnsiTheme="minorHAnsi" w:cs="Lucida Sans Unicode"/>
              </w:rPr>
              <w:t xml:space="preserve">; Derecho I y II; etc.  </w:t>
            </w:r>
          </w:p>
          <w:p w14:paraId="0F2EE8A7" w14:textId="77777777" w:rsidR="00226231" w:rsidRPr="00226231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</w:rPr>
            </w:pPr>
          </w:p>
          <w:p w14:paraId="159FF58F" w14:textId="77777777" w:rsidR="00226231" w:rsidRPr="00226231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</w:rPr>
            </w:pPr>
          </w:p>
          <w:p w14:paraId="349C2CD7" w14:textId="33D1FDFD" w:rsidR="00226231" w:rsidRPr="00226231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</w:rPr>
            </w:pPr>
            <w:r w:rsidRPr="00226231">
              <w:rPr>
                <w:rFonts w:asciiTheme="minorHAnsi" w:hAnsiTheme="minorHAnsi" w:cs="Lucida Sans Unicode"/>
                <w:b/>
              </w:rPr>
              <w:t>2019-202</w:t>
            </w:r>
            <w:r>
              <w:rPr>
                <w:rFonts w:asciiTheme="minorHAnsi" w:hAnsiTheme="minorHAnsi" w:cs="Lucida Sans Unicode"/>
                <w:b/>
              </w:rPr>
              <w:t>1</w:t>
            </w:r>
            <w:r w:rsidRPr="00226231">
              <w:rPr>
                <w:rFonts w:asciiTheme="minorHAnsi" w:hAnsiTheme="minorHAnsi" w:cs="Lucida Sans Unicode"/>
                <w:b/>
              </w:rPr>
              <w:t xml:space="preserve">       LICENCIADA EN DERECHO</w:t>
            </w:r>
          </w:p>
          <w:p w14:paraId="66710F4B" w14:textId="77777777" w:rsidR="00226231" w:rsidRPr="00226231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  <w:b/>
              </w:rPr>
            </w:pPr>
            <w:r w:rsidRPr="00226231">
              <w:rPr>
                <w:rFonts w:asciiTheme="minorHAnsi" w:hAnsiTheme="minorHAnsi" w:cs="Lucida Sans Unicode"/>
                <w:b/>
              </w:rPr>
              <w:t xml:space="preserve">  Cargo</w:t>
            </w:r>
            <w:r w:rsidRPr="00226231">
              <w:rPr>
                <w:rFonts w:asciiTheme="minorHAnsi" w:hAnsiTheme="minorHAnsi" w:cs="Lucida Sans Unicode"/>
              </w:rPr>
              <w:t xml:space="preserve">:        </w:t>
            </w:r>
            <w:r w:rsidRPr="00226231">
              <w:rPr>
                <w:rFonts w:asciiTheme="minorHAnsi" w:hAnsiTheme="minorHAnsi" w:cs="Lucida Sans Unicode"/>
                <w:b/>
              </w:rPr>
              <w:t xml:space="preserve">DOCENTE EN UNIVER SALAMANCA. </w:t>
            </w:r>
          </w:p>
          <w:p w14:paraId="1A648C43" w14:textId="77777777" w:rsidR="00226231" w:rsidRPr="00226231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  <w:b/>
              </w:rPr>
            </w:pPr>
            <w:r w:rsidRPr="00226231">
              <w:rPr>
                <w:rFonts w:asciiTheme="minorHAnsi" w:hAnsiTheme="minorHAnsi" w:cs="Lucida Sans Unicode"/>
                <w:b/>
              </w:rPr>
              <w:t xml:space="preserve">                    </w:t>
            </w:r>
          </w:p>
          <w:p w14:paraId="1E659BEA" w14:textId="77777777" w:rsidR="00226231" w:rsidRPr="00226231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</w:rPr>
            </w:pPr>
            <w:r w:rsidRPr="00226231">
              <w:rPr>
                <w:rFonts w:asciiTheme="minorHAnsi" w:hAnsiTheme="minorHAnsi" w:cs="Lucida Sans Unicode"/>
                <w:b/>
              </w:rPr>
              <w:t xml:space="preserve">Función:   </w:t>
            </w:r>
            <w:r w:rsidRPr="00226231">
              <w:rPr>
                <w:rFonts w:asciiTheme="minorHAnsi" w:hAnsiTheme="minorHAnsi" w:cs="Lucida Sans Unicode"/>
              </w:rPr>
              <w:t xml:space="preserve">Impartición de clases a Nivel Licenciatura; en materias como: Derecho Fiscal e Introducción al Estudio del Derecho; </w:t>
            </w:r>
            <w:proofErr w:type="spellStart"/>
            <w:r w:rsidRPr="00226231">
              <w:rPr>
                <w:rFonts w:asciiTheme="minorHAnsi" w:hAnsiTheme="minorHAnsi" w:cs="Lucida Sans Unicode"/>
              </w:rPr>
              <w:t>Lesgislación</w:t>
            </w:r>
            <w:proofErr w:type="spellEnd"/>
            <w:r w:rsidRPr="00226231">
              <w:rPr>
                <w:rFonts w:asciiTheme="minorHAnsi" w:hAnsiTheme="minorHAnsi" w:cs="Lucida Sans Unicode"/>
              </w:rPr>
              <w:t xml:space="preserve"> Educativa; Metodología Jurídica y Taller de Lectura y Redacción I. </w:t>
            </w:r>
          </w:p>
          <w:sdt>
            <w:sdtPr>
              <w:id w:val="-1554227259"/>
              <w:placeholder>
                <w:docPart w:val="DEACCFD0D5A344C0B64A5DFB43BC32F9"/>
              </w:placeholder>
              <w:temporary/>
              <w:showingPlcHdr/>
              <w15:appearance w15:val="hidden"/>
            </w:sdtPr>
            <w:sdtEndPr/>
            <w:sdtContent>
              <w:p w14:paraId="7A04945F" w14:textId="77777777"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09C1E3DE" w14:textId="77777777" w:rsidR="00226231" w:rsidRPr="00226231" w:rsidRDefault="00226231" w:rsidP="00226231">
            <w:pPr>
              <w:spacing w:line="276" w:lineRule="auto"/>
              <w:jc w:val="center"/>
              <w:rPr>
                <w:rFonts w:asciiTheme="minorHAnsi" w:hAnsiTheme="minorHAnsi" w:cs="Lucida Sans Unicode"/>
                <w:b/>
                <w:sz w:val="24"/>
                <w:szCs w:val="18"/>
              </w:rPr>
            </w:pPr>
            <w:r w:rsidRPr="00226231">
              <w:rPr>
                <w:rFonts w:asciiTheme="minorHAnsi" w:hAnsiTheme="minorHAnsi" w:cs="Lucida Sans Unicode"/>
                <w:b/>
                <w:sz w:val="24"/>
                <w:szCs w:val="18"/>
              </w:rPr>
              <w:t>2003-2007    Preparatoria Jaime Torres Bodet.</w:t>
            </w:r>
          </w:p>
          <w:p w14:paraId="6E4F6D2C" w14:textId="77777777" w:rsidR="00226231" w:rsidRPr="00226231" w:rsidRDefault="00226231" w:rsidP="00226231">
            <w:pPr>
              <w:spacing w:line="276" w:lineRule="auto"/>
              <w:jc w:val="center"/>
              <w:rPr>
                <w:rFonts w:asciiTheme="minorHAnsi" w:hAnsiTheme="minorHAnsi" w:cs="Lucida Sans Unicode"/>
                <w:b/>
                <w:sz w:val="24"/>
                <w:szCs w:val="18"/>
              </w:rPr>
            </w:pPr>
            <w:r w:rsidRPr="00226231">
              <w:rPr>
                <w:rFonts w:asciiTheme="minorHAnsi" w:hAnsiTheme="minorHAnsi" w:cs="Lucida Sans Unicode"/>
                <w:b/>
                <w:sz w:val="24"/>
                <w:szCs w:val="18"/>
              </w:rPr>
              <w:t xml:space="preserve">         Instituto Salamanca.</w:t>
            </w:r>
          </w:p>
          <w:p w14:paraId="781C33A8" w14:textId="77777777" w:rsidR="00226231" w:rsidRPr="00226231" w:rsidRDefault="00226231" w:rsidP="00226231">
            <w:pPr>
              <w:spacing w:line="276" w:lineRule="auto"/>
              <w:jc w:val="center"/>
              <w:rPr>
                <w:rFonts w:asciiTheme="minorHAnsi" w:hAnsiTheme="minorHAnsi" w:cs="Lucida Sans Unicode"/>
                <w:b/>
                <w:sz w:val="24"/>
                <w:szCs w:val="18"/>
              </w:rPr>
            </w:pPr>
          </w:p>
          <w:p w14:paraId="6CF6ABD7" w14:textId="77777777" w:rsidR="00226231" w:rsidRPr="00226231" w:rsidRDefault="00226231" w:rsidP="00226231">
            <w:pPr>
              <w:spacing w:line="276" w:lineRule="auto"/>
              <w:jc w:val="center"/>
              <w:rPr>
                <w:rFonts w:asciiTheme="minorHAnsi" w:hAnsiTheme="minorHAnsi" w:cs="Lucida Sans Unicode"/>
                <w:b/>
                <w:sz w:val="24"/>
                <w:szCs w:val="18"/>
              </w:rPr>
            </w:pPr>
            <w:r w:rsidRPr="00226231">
              <w:rPr>
                <w:rFonts w:asciiTheme="minorHAnsi" w:hAnsiTheme="minorHAnsi" w:cs="Lucida Sans Unicode"/>
                <w:b/>
                <w:sz w:val="24"/>
                <w:szCs w:val="18"/>
              </w:rPr>
              <w:t>2007-2011    Universidad De La Salle Bajío</w:t>
            </w:r>
          </w:p>
          <w:p w14:paraId="4E2B4207" w14:textId="77777777" w:rsidR="00226231" w:rsidRPr="00226231" w:rsidRDefault="00226231" w:rsidP="00226231">
            <w:pPr>
              <w:spacing w:line="276" w:lineRule="auto"/>
              <w:jc w:val="center"/>
              <w:rPr>
                <w:rFonts w:asciiTheme="minorHAnsi" w:hAnsiTheme="minorHAnsi" w:cs="Lucida Sans Unicode"/>
                <w:b/>
                <w:sz w:val="24"/>
                <w:szCs w:val="18"/>
              </w:rPr>
            </w:pPr>
            <w:r w:rsidRPr="00226231">
              <w:rPr>
                <w:rFonts w:asciiTheme="minorHAnsi" w:hAnsiTheme="minorHAnsi" w:cs="Lucida Sans Unicode"/>
                <w:b/>
                <w:sz w:val="24"/>
                <w:szCs w:val="18"/>
              </w:rPr>
              <w:t xml:space="preserve">          Campus Salamanca</w:t>
            </w:r>
          </w:p>
          <w:p w14:paraId="6C90E82C" w14:textId="77777777" w:rsidR="00226231" w:rsidRPr="00226231" w:rsidRDefault="00226231" w:rsidP="00226231">
            <w:pPr>
              <w:spacing w:line="276" w:lineRule="auto"/>
              <w:jc w:val="center"/>
              <w:rPr>
                <w:rFonts w:asciiTheme="minorHAnsi" w:hAnsiTheme="minorHAnsi" w:cs="Lucida Sans Unicode"/>
                <w:b/>
                <w:sz w:val="24"/>
                <w:szCs w:val="18"/>
              </w:rPr>
            </w:pPr>
            <w:r w:rsidRPr="00226231">
              <w:rPr>
                <w:rFonts w:asciiTheme="minorHAnsi" w:hAnsiTheme="minorHAnsi" w:cs="Lucida Sans Unicode"/>
                <w:b/>
                <w:sz w:val="24"/>
                <w:szCs w:val="18"/>
              </w:rPr>
              <w:t xml:space="preserve">                Licenciatura en Derecho.</w:t>
            </w:r>
          </w:p>
          <w:p w14:paraId="0E27D3D4" w14:textId="77777777" w:rsidR="00226231" w:rsidRPr="00226231" w:rsidRDefault="00226231" w:rsidP="00226231">
            <w:pPr>
              <w:spacing w:line="276" w:lineRule="auto"/>
              <w:jc w:val="center"/>
              <w:rPr>
                <w:rFonts w:asciiTheme="minorHAnsi" w:hAnsiTheme="minorHAnsi" w:cs="Lucida Sans Unicode"/>
                <w:b/>
                <w:sz w:val="24"/>
                <w:szCs w:val="18"/>
              </w:rPr>
            </w:pPr>
          </w:p>
          <w:p w14:paraId="28F6189A" w14:textId="77777777" w:rsidR="00226231" w:rsidRPr="00226231" w:rsidRDefault="00226231" w:rsidP="00226231">
            <w:pPr>
              <w:spacing w:line="276" w:lineRule="auto"/>
              <w:jc w:val="center"/>
              <w:rPr>
                <w:rFonts w:asciiTheme="minorHAnsi" w:hAnsiTheme="minorHAnsi" w:cs="Lucida Sans Unicode"/>
                <w:b/>
                <w:sz w:val="24"/>
                <w:szCs w:val="18"/>
              </w:rPr>
            </w:pPr>
            <w:r w:rsidRPr="00226231">
              <w:rPr>
                <w:rFonts w:asciiTheme="minorHAnsi" w:hAnsiTheme="minorHAnsi" w:cs="Lucida Sans Unicode"/>
                <w:b/>
                <w:sz w:val="24"/>
                <w:szCs w:val="18"/>
              </w:rPr>
              <w:t>2013-2014     Universidad De La Salle Bajío</w:t>
            </w:r>
          </w:p>
          <w:p w14:paraId="041A8259" w14:textId="77777777" w:rsidR="00226231" w:rsidRPr="00226231" w:rsidRDefault="00226231" w:rsidP="00226231">
            <w:pPr>
              <w:spacing w:line="276" w:lineRule="auto"/>
              <w:jc w:val="center"/>
              <w:rPr>
                <w:rFonts w:asciiTheme="minorHAnsi" w:hAnsiTheme="minorHAnsi" w:cs="Lucida Sans Unicode"/>
                <w:b/>
                <w:sz w:val="24"/>
                <w:szCs w:val="18"/>
              </w:rPr>
            </w:pPr>
            <w:r w:rsidRPr="00226231">
              <w:rPr>
                <w:rFonts w:asciiTheme="minorHAnsi" w:hAnsiTheme="minorHAnsi" w:cs="Lucida Sans Unicode"/>
                <w:b/>
                <w:sz w:val="24"/>
                <w:szCs w:val="18"/>
              </w:rPr>
              <w:t xml:space="preserve">         Campus Salamanca.</w:t>
            </w:r>
          </w:p>
          <w:p w14:paraId="08073EDE" w14:textId="77777777" w:rsidR="00226231" w:rsidRPr="00226231" w:rsidRDefault="00226231" w:rsidP="00226231">
            <w:pPr>
              <w:spacing w:line="276" w:lineRule="auto"/>
              <w:jc w:val="center"/>
              <w:rPr>
                <w:rFonts w:asciiTheme="minorHAnsi" w:hAnsiTheme="minorHAnsi" w:cs="Lucida Sans Unicode"/>
                <w:b/>
                <w:sz w:val="24"/>
                <w:szCs w:val="18"/>
              </w:rPr>
            </w:pPr>
            <w:r w:rsidRPr="00226231">
              <w:rPr>
                <w:rFonts w:asciiTheme="minorHAnsi" w:hAnsiTheme="minorHAnsi" w:cs="Lucida Sans Unicode"/>
                <w:b/>
                <w:sz w:val="24"/>
                <w:szCs w:val="18"/>
              </w:rPr>
              <w:t xml:space="preserve">               Especialidad en Derecho Civil.</w:t>
            </w:r>
          </w:p>
          <w:p w14:paraId="19037669" w14:textId="77777777" w:rsidR="00226231" w:rsidRPr="00226231" w:rsidRDefault="00226231" w:rsidP="00226231">
            <w:pPr>
              <w:spacing w:line="276" w:lineRule="auto"/>
              <w:jc w:val="center"/>
              <w:rPr>
                <w:rFonts w:asciiTheme="minorHAnsi" w:hAnsiTheme="minorHAnsi" w:cs="Lucida Sans Unicode"/>
                <w:b/>
                <w:sz w:val="24"/>
                <w:szCs w:val="18"/>
              </w:rPr>
            </w:pPr>
          </w:p>
          <w:p w14:paraId="34E2509E" w14:textId="77777777" w:rsidR="00226231" w:rsidRPr="00226231" w:rsidRDefault="00226231" w:rsidP="00226231">
            <w:pPr>
              <w:spacing w:line="276" w:lineRule="auto"/>
              <w:jc w:val="center"/>
              <w:rPr>
                <w:rFonts w:asciiTheme="minorHAnsi" w:hAnsiTheme="minorHAnsi" w:cs="Lucida Sans Unicode"/>
                <w:b/>
                <w:sz w:val="24"/>
                <w:szCs w:val="18"/>
              </w:rPr>
            </w:pPr>
          </w:p>
          <w:p w14:paraId="693B9942" w14:textId="77777777" w:rsidR="00226231" w:rsidRPr="00226231" w:rsidRDefault="00226231" w:rsidP="00226231">
            <w:pPr>
              <w:spacing w:line="276" w:lineRule="auto"/>
              <w:jc w:val="center"/>
              <w:rPr>
                <w:rFonts w:asciiTheme="minorHAnsi" w:hAnsiTheme="minorHAnsi" w:cs="Lucida Sans Unicode"/>
                <w:b/>
                <w:sz w:val="24"/>
                <w:szCs w:val="18"/>
              </w:rPr>
            </w:pPr>
            <w:r w:rsidRPr="00226231">
              <w:rPr>
                <w:rFonts w:asciiTheme="minorHAnsi" w:hAnsiTheme="minorHAnsi" w:cs="Lucida Sans Unicode"/>
                <w:b/>
                <w:sz w:val="24"/>
                <w:szCs w:val="18"/>
              </w:rPr>
              <w:t>2014-2015      Universidad De La Salle Bajío</w:t>
            </w:r>
          </w:p>
          <w:p w14:paraId="2E736D57" w14:textId="77777777" w:rsidR="00226231" w:rsidRPr="00226231" w:rsidRDefault="00226231" w:rsidP="00226231">
            <w:pPr>
              <w:spacing w:line="276" w:lineRule="auto"/>
              <w:jc w:val="center"/>
              <w:rPr>
                <w:rFonts w:asciiTheme="minorHAnsi" w:hAnsiTheme="minorHAnsi" w:cs="Lucida Sans Unicode"/>
                <w:b/>
                <w:sz w:val="24"/>
                <w:szCs w:val="18"/>
              </w:rPr>
            </w:pPr>
            <w:r w:rsidRPr="00226231">
              <w:rPr>
                <w:rFonts w:asciiTheme="minorHAnsi" w:hAnsiTheme="minorHAnsi" w:cs="Lucida Sans Unicode"/>
                <w:b/>
                <w:sz w:val="24"/>
                <w:szCs w:val="18"/>
              </w:rPr>
              <w:t xml:space="preserve">                Campus Salamanca.</w:t>
            </w:r>
          </w:p>
          <w:p w14:paraId="1B3B6DEF" w14:textId="34451365" w:rsidR="003D1B71" w:rsidRPr="00226231" w:rsidRDefault="00226231" w:rsidP="00226231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 w:hanging="360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 w:cs="Lucida Sans Unicode"/>
                <w:b/>
                <w:sz w:val="24"/>
                <w:szCs w:val="18"/>
              </w:rPr>
              <w:t xml:space="preserve">                       </w:t>
            </w:r>
            <w:r w:rsidRPr="00226231">
              <w:rPr>
                <w:rFonts w:asciiTheme="minorHAnsi" w:hAnsiTheme="minorHAnsi" w:cs="Lucida Sans Unicode"/>
                <w:b/>
                <w:sz w:val="24"/>
                <w:szCs w:val="18"/>
              </w:rPr>
              <w:t>Maestría en Derecho Civil.</w:t>
            </w:r>
          </w:p>
          <w:p w14:paraId="65F08816" w14:textId="77777777" w:rsidR="00226231" w:rsidRDefault="00226231" w:rsidP="00226231">
            <w:pPr>
              <w:spacing w:line="276" w:lineRule="auto"/>
              <w:ind w:left="360"/>
              <w:jc w:val="both"/>
              <w:rPr>
                <w:rFonts w:ascii="Gill Sans MT" w:hAnsi="Gill Sans MT" w:cs="Lucida Sans Unicode"/>
                <w:b/>
              </w:rPr>
            </w:pPr>
          </w:p>
          <w:p w14:paraId="70909F16" w14:textId="77777777" w:rsidR="00226231" w:rsidRDefault="00226231" w:rsidP="00226231">
            <w:pPr>
              <w:spacing w:line="276" w:lineRule="auto"/>
              <w:ind w:left="360"/>
              <w:jc w:val="both"/>
              <w:rPr>
                <w:rFonts w:ascii="Gill Sans MT" w:hAnsi="Gill Sans MT" w:cs="Lucida Sans Unicode"/>
                <w:b/>
              </w:rPr>
            </w:pPr>
          </w:p>
          <w:p w14:paraId="772015ED" w14:textId="57A1ADAD" w:rsidR="00226231" w:rsidRPr="0063102A" w:rsidRDefault="00226231" w:rsidP="00226231">
            <w:pPr>
              <w:spacing w:line="276" w:lineRule="auto"/>
              <w:ind w:left="360"/>
              <w:jc w:val="both"/>
              <w:rPr>
                <w:rFonts w:asciiTheme="minorHAnsi" w:hAnsiTheme="minorHAnsi" w:cs="Lucida Sans Unicode"/>
                <w:b/>
                <w:sz w:val="24"/>
                <w:szCs w:val="24"/>
              </w:rPr>
            </w:pPr>
            <w:r w:rsidRPr="0063102A">
              <w:rPr>
                <w:rFonts w:asciiTheme="minorHAnsi" w:hAnsiTheme="minorHAnsi" w:cs="Lucida Sans Unicode"/>
                <w:b/>
                <w:sz w:val="24"/>
                <w:szCs w:val="24"/>
              </w:rPr>
              <w:t>CURSOS, TALLERES Y/O CONFERENCIAS IMPARTIDOS POR:</w:t>
            </w:r>
            <w:r w:rsidRPr="0063102A">
              <w:rPr>
                <w:rFonts w:asciiTheme="minorHAnsi" w:hAnsiTheme="minorHAnsi" w:cs="Lucida Sans Unicode"/>
                <w:b/>
                <w:sz w:val="24"/>
                <w:szCs w:val="24"/>
              </w:rPr>
              <w:t xml:space="preserve"> </w:t>
            </w:r>
            <w:r w:rsidRPr="0063102A">
              <w:rPr>
                <w:rFonts w:asciiTheme="minorHAnsi" w:hAnsiTheme="minorHAnsi" w:cs="Lucida Sans Unicode"/>
                <w:b/>
                <w:sz w:val="24"/>
                <w:szCs w:val="24"/>
              </w:rPr>
              <w:t>LA ESCUELA DE ESTUDIOS E INVESTIGACIÓN JUDICIAL DEL PODER JUDICIAL DEL ESTADO DE GUANAJUATO:</w:t>
            </w:r>
          </w:p>
          <w:p w14:paraId="24F62706" w14:textId="7733F5A4" w:rsidR="00226231" w:rsidRPr="0063102A" w:rsidRDefault="00226231" w:rsidP="00226231">
            <w:pPr>
              <w:spacing w:line="276" w:lineRule="auto"/>
              <w:ind w:left="360"/>
              <w:jc w:val="center"/>
              <w:rPr>
                <w:rFonts w:asciiTheme="minorHAnsi" w:hAnsiTheme="minorHAnsi" w:cs="Lucida Sans Unicode"/>
                <w:sz w:val="24"/>
                <w:szCs w:val="24"/>
              </w:rPr>
            </w:pPr>
          </w:p>
          <w:p w14:paraId="1F638F17" w14:textId="77777777" w:rsidR="00226231" w:rsidRPr="0063102A" w:rsidRDefault="00226231" w:rsidP="00226231">
            <w:pPr>
              <w:spacing w:line="276" w:lineRule="auto"/>
              <w:ind w:left="360"/>
              <w:jc w:val="center"/>
              <w:rPr>
                <w:rFonts w:asciiTheme="minorHAnsi" w:hAnsiTheme="minorHAnsi" w:cs="Lucida Sans Unicode"/>
                <w:sz w:val="24"/>
                <w:szCs w:val="24"/>
              </w:rPr>
            </w:pPr>
          </w:p>
          <w:p w14:paraId="1243E9D3" w14:textId="77777777" w:rsidR="00226231" w:rsidRPr="0063102A" w:rsidRDefault="00226231" w:rsidP="00226231">
            <w:pPr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line="276" w:lineRule="auto"/>
              <w:jc w:val="both"/>
              <w:rPr>
                <w:rFonts w:asciiTheme="minorHAnsi" w:hAnsiTheme="minorHAnsi" w:cs="Lucida Sans Unicode"/>
                <w:b/>
                <w:sz w:val="24"/>
                <w:szCs w:val="24"/>
              </w:rPr>
            </w:pPr>
            <w:r w:rsidRPr="0063102A">
              <w:rPr>
                <w:rFonts w:asciiTheme="minorHAnsi" w:hAnsiTheme="minorHAnsi" w:cs="Lucida Sans Unicode"/>
                <w:b/>
                <w:sz w:val="24"/>
                <w:szCs w:val="24"/>
              </w:rPr>
              <w:t>20 DE FEBRERO – 20 DE MARZO 2013:</w:t>
            </w:r>
          </w:p>
          <w:p w14:paraId="526DF28F" w14:textId="77777777" w:rsidR="00226231" w:rsidRPr="0063102A" w:rsidRDefault="00226231" w:rsidP="00226231">
            <w:pPr>
              <w:spacing w:line="276" w:lineRule="auto"/>
              <w:ind w:left="720"/>
              <w:jc w:val="both"/>
              <w:rPr>
                <w:rFonts w:asciiTheme="minorHAnsi" w:hAnsiTheme="minorHAnsi" w:cs="Lucida Sans Unicode"/>
                <w:sz w:val="24"/>
                <w:szCs w:val="24"/>
              </w:rPr>
            </w:pPr>
            <w:r w:rsidRPr="0063102A">
              <w:rPr>
                <w:rFonts w:asciiTheme="minorHAnsi" w:hAnsiTheme="minorHAnsi" w:cs="Lucida Sans Unicode"/>
                <w:sz w:val="24"/>
                <w:szCs w:val="24"/>
              </w:rPr>
              <w:t>CURSO DE INDUCCIÓN A LOS NUEVOS PROCEDIMIENTOS ORALES EN MATERIA DE FAMILIA PARA ABOGADOS LITIGANTES.</w:t>
            </w:r>
          </w:p>
          <w:p w14:paraId="5EFF268C" w14:textId="77777777" w:rsidR="00226231" w:rsidRPr="0063102A" w:rsidRDefault="00226231" w:rsidP="00226231">
            <w:pPr>
              <w:spacing w:line="276" w:lineRule="auto"/>
              <w:ind w:left="720"/>
              <w:jc w:val="both"/>
              <w:rPr>
                <w:rFonts w:asciiTheme="minorHAnsi" w:hAnsiTheme="minorHAnsi" w:cs="Lucida Sans Unicode"/>
                <w:sz w:val="24"/>
                <w:szCs w:val="24"/>
              </w:rPr>
            </w:pPr>
          </w:p>
          <w:p w14:paraId="7D76B773" w14:textId="77777777" w:rsidR="00226231" w:rsidRPr="0063102A" w:rsidRDefault="00226231" w:rsidP="00226231">
            <w:pPr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line="276" w:lineRule="auto"/>
              <w:jc w:val="both"/>
              <w:rPr>
                <w:rFonts w:asciiTheme="minorHAnsi" w:hAnsiTheme="minorHAnsi" w:cs="Lucida Sans Unicode"/>
                <w:b/>
                <w:sz w:val="24"/>
                <w:szCs w:val="24"/>
              </w:rPr>
            </w:pPr>
            <w:r w:rsidRPr="0063102A">
              <w:rPr>
                <w:rFonts w:asciiTheme="minorHAnsi" w:hAnsiTheme="minorHAnsi" w:cs="Lucida Sans Unicode"/>
                <w:b/>
                <w:sz w:val="24"/>
                <w:szCs w:val="24"/>
              </w:rPr>
              <w:t xml:space="preserve">ABRIL – MAYO 2014 </w:t>
            </w:r>
          </w:p>
          <w:p w14:paraId="4E68BAE0" w14:textId="77777777" w:rsidR="00226231" w:rsidRPr="0063102A" w:rsidRDefault="00226231" w:rsidP="00226231">
            <w:pPr>
              <w:spacing w:line="276" w:lineRule="auto"/>
              <w:ind w:left="720"/>
              <w:jc w:val="both"/>
              <w:rPr>
                <w:rFonts w:asciiTheme="minorHAnsi" w:hAnsiTheme="minorHAnsi" w:cs="Lucida Sans Unicode"/>
                <w:sz w:val="24"/>
                <w:szCs w:val="24"/>
              </w:rPr>
            </w:pPr>
            <w:r w:rsidRPr="0063102A">
              <w:rPr>
                <w:rFonts w:asciiTheme="minorHAnsi" w:hAnsiTheme="minorHAnsi" w:cs="Lucida Sans Unicode"/>
                <w:sz w:val="24"/>
                <w:szCs w:val="24"/>
              </w:rPr>
              <w:t>CURSO /TALLER DE ORALIDAD EN MATERIA MERCANTIL.</w:t>
            </w:r>
          </w:p>
          <w:p w14:paraId="22D60635" w14:textId="77777777" w:rsidR="00226231" w:rsidRPr="0063102A" w:rsidRDefault="00226231" w:rsidP="00226231">
            <w:pPr>
              <w:spacing w:line="276" w:lineRule="auto"/>
              <w:ind w:left="720"/>
              <w:jc w:val="both"/>
              <w:rPr>
                <w:rFonts w:asciiTheme="minorHAnsi" w:hAnsiTheme="minorHAnsi" w:cs="Lucida Sans Unicode"/>
                <w:b/>
                <w:sz w:val="24"/>
                <w:szCs w:val="24"/>
              </w:rPr>
            </w:pPr>
          </w:p>
          <w:p w14:paraId="07B8E923" w14:textId="77777777" w:rsidR="00226231" w:rsidRPr="0063102A" w:rsidRDefault="00226231" w:rsidP="00226231">
            <w:pPr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line="276" w:lineRule="auto"/>
              <w:jc w:val="both"/>
              <w:rPr>
                <w:rFonts w:asciiTheme="minorHAnsi" w:hAnsiTheme="minorHAnsi" w:cs="Lucida Sans Unicode"/>
                <w:b/>
                <w:sz w:val="24"/>
                <w:szCs w:val="24"/>
              </w:rPr>
            </w:pPr>
            <w:r w:rsidRPr="0063102A">
              <w:rPr>
                <w:rFonts w:asciiTheme="minorHAnsi" w:hAnsiTheme="minorHAnsi" w:cs="Lucida Sans Unicode"/>
                <w:b/>
                <w:sz w:val="24"/>
                <w:szCs w:val="24"/>
              </w:rPr>
              <w:t>30 DE OCTUBRE DE 2019.</w:t>
            </w:r>
          </w:p>
          <w:p w14:paraId="5BD49AF0" w14:textId="77777777" w:rsidR="00226231" w:rsidRPr="0063102A" w:rsidRDefault="00226231" w:rsidP="00226231">
            <w:pPr>
              <w:spacing w:line="276" w:lineRule="auto"/>
              <w:ind w:left="720"/>
              <w:jc w:val="both"/>
              <w:rPr>
                <w:rFonts w:asciiTheme="minorHAnsi" w:hAnsiTheme="minorHAnsi" w:cs="Lucida Sans Unicode"/>
                <w:b/>
                <w:sz w:val="24"/>
                <w:szCs w:val="24"/>
              </w:rPr>
            </w:pPr>
            <w:r w:rsidRPr="0063102A">
              <w:rPr>
                <w:rFonts w:asciiTheme="minorHAnsi" w:hAnsiTheme="minorHAnsi" w:cs="Lucida Sans Unicode"/>
                <w:sz w:val="24"/>
                <w:szCs w:val="24"/>
              </w:rPr>
              <w:t xml:space="preserve">CONFERENCIA MAGISTRAL SOBRE: </w:t>
            </w:r>
            <w:r w:rsidRPr="0063102A">
              <w:rPr>
                <w:rFonts w:asciiTheme="minorHAnsi" w:hAnsiTheme="minorHAnsi" w:cs="Lucida Sans Unicode"/>
                <w:b/>
                <w:sz w:val="24"/>
                <w:szCs w:val="24"/>
              </w:rPr>
              <w:t>“LA APLICACIÓN DE LOS TRATADOS INTERNACIONALES EN MATERIA DE DERECHOS HUMANOS”.</w:t>
            </w:r>
          </w:p>
          <w:p w14:paraId="0648BE03" w14:textId="77777777" w:rsidR="00226231" w:rsidRPr="0063102A" w:rsidRDefault="00226231" w:rsidP="00226231">
            <w:pPr>
              <w:spacing w:line="276" w:lineRule="auto"/>
              <w:ind w:left="720"/>
              <w:jc w:val="both"/>
              <w:rPr>
                <w:rFonts w:asciiTheme="minorHAnsi" w:hAnsiTheme="minorHAnsi" w:cs="Lucida Sans Unicode"/>
                <w:b/>
                <w:sz w:val="24"/>
                <w:szCs w:val="24"/>
              </w:rPr>
            </w:pPr>
          </w:p>
          <w:p w14:paraId="2FAE1DE2" w14:textId="77777777" w:rsidR="00226231" w:rsidRPr="0063102A" w:rsidRDefault="00226231" w:rsidP="00226231">
            <w:pPr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line="276" w:lineRule="auto"/>
              <w:jc w:val="both"/>
              <w:rPr>
                <w:rFonts w:asciiTheme="minorHAnsi" w:hAnsiTheme="minorHAnsi" w:cs="Lucida Sans Unicode"/>
                <w:b/>
                <w:sz w:val="24"/>
                <w:szCs w:val="24"/>
              </w:rPr>
            </w:pPr>
            <w:r w:rsidRPr="0063102A">
              <w:rPr>
                <w:rFonts w:asciiTheme="minorHAnsi" w:hAnsiTheme="minorHAnsi" w:cs="Lucida Sans Unicode"/>
                <w:b/>
                <w:sz w:val="24"/>
                <w:szCs w:val="24"/>
              </w:rPr>
              <w:t>21 DE NOVIEMBRE DE 2019.</w:t>
            </w:r>
          </w:p>
          <w:p w14:paraId="45BD21B2" w14:textId="1A099E24" w:rsidR="00226231" w:rsidRPr="0063102A" w:rsidRDefault="00226231" w:rsidP="00226231">
            <w:pPr>
              <w:spacing w:line="276" w:lineRule="auto"/>
              <w:ind w:left="720"/>
              <w:jc w:val="both"/>
              <w:rPr>
                <w:rFonts w:asciiTheme="minorHAnsi" w:hAnsiTheme="minorHAnsi" w:cs="Lucida Sans Unicode"/>
                <w:b/>
                <w:sz w:val="24"/>
                <w:szCs w:val="24"/>
              </w:rPr>
            </w:pPr>
            <w:r w:rsidRPr="0063102A">
              <w:rPr>
                <w:rFonts w:asciiTheme="minorHAnsi" w:hAnsiTheme="minorHAnsi" w:cs="Lucida Sans Unicode"/>
                <w:sz w:val="24"/>
                <w:szCs w:val="24"/>
              </w:rPr>
              <w:t xml:space="preserve">CONFERENCIA MAGISTRAL SOBRE: </w:t>
            </w:r>
            <w:r w:rsidRPr="0063102A">
              <w:rPr>
                <w:rFonts w:asciiTheme="minorHAnsi" w:hAnsiTheme="minorHAnsi" w:cs="Lucida Sans Unicode"/>
                <w:b/>
                <w:sz w:val="24"/>
                <w:szCs w:val="24"/>
              </w:rPr>
              <w:t>“LOS DERECHOS HUMANOS LABORALES, SU IMPLICACIÓN EN EL NUEVO SISTEMA DE JUSTICIA”.</w:t>
            </w:r>
          </w:p>
          <w:p w14:paraId="03C28528" w14:textId="77777777" w:rsidR="00226231" w:rsidRPr="0063102A" w:rsidRDefault="00226231" w:rsidP="00226231">
            <w:pPr>
              <w:spacing w:line="276" w:lineRule="auto"/>
              <w:ind w:left="720"/>
              <w:jc w:val="both"/>
              <w:rPr>
                <w:rFonts w:asciiTheme="minorHAnsi" w:hAnsiTheme="minorHAnsi" w:cs="Lucida Sans Unicode"/>
                <w:b/>
                <w:sz w:val="24"/>
                <w:szCs w:val="24"/>
              </w:rPr>
            </w:pPr>
          </w:p>
          <w:p w14:paraId="611F3A9B" w14:textId="77777777" w:rsidR="00226231" w:rsidRPr="0063102A" w:rsidRDefault="00226231" w:rsidP="00226231">
            <w:pPr>
              <w:spacing w:line="276" w:lineRule="auto"/>
              <w:ind w:left="1416" w:hanging="1416"/>
              <w:jc w:val="center"/>
              <w:rPr>
                <w:rFonts w:asciiTheme="minorHAnsi" w:hAnsiTheme="minorHAnsi" w:cs="Lucida Sans Unicode"/>
                <w:b/>
                <w:sz w:val="24"/>
                <w:szCs w:val="24"/>
              </w:rPr>
            </w:pPr>
            <w:r w:rsidRPr="0063102A">
              <w:rPr>
                <w:rFonts w:asciiTheme="minorHAnsi" w:hAnsiTheme="minorHAnsi" w:cs="Lucida Sans Unicode"/>
                <w:b/>
                <w:sz w:val="24"/>
                <w:szCs w:val="24"/>
              </w:rPr>
              <w:t>ACTIVIDADES ACADÉMICAS EXTRACURRICULARES:</w:t>
            </w:r>
          </w:p>
          <w:p w14:paraId="06184552" w14:textId="77777777" w:rsidR="00226231" w:rsidRPr="0063102A" w:rsidRDefault="00226231" w:rsidP="00226231">
            <w:pPr>
              <w:spacing w:line="276" w:lineRule="auto"/>
              <w:jc w:val="both"/>
              <w:rPr>
                <w:rFonts w:asciiTheme="minorHAnsi" w:hAnsiTheme="minorHAnsi" w:cs="Lucida Sans Unicode"/>
                <w:b/>
                <w:sz w:val="24"/>
                <w:szCs w:val="24"/>
              </w:rPr>
            </w:pPr>
          </w:p>
          <w:p w14:paraId="6C281BAD" w14:textId="77777777" w:rsidR="00226231" w:rsidRPr="0063102A" w:rsidRDefault="00226231" w:rsidP="00226231">
            <w:pPr>
              <w:spacing w:line="276" w:lineRule="auto"/>
              <w:jc w:val="both"/>
              <w:rPr>
                <w:rFonts w:asciiTheme="minorHAnsi" w:hAnsiTheme="minorHAnsi" w:cs="Lucida Sans Unicode"/>
                <w:b/>
                <w:sz w:val="24"/>
                <w:szCs w:val="24"/>
              </w:rPr>
            </w:pPr>
            <w:r w:rsidRPr="0063102A">
              <w:rPr>
                <w:rFonts w:asciiTheme="minorHAnsi" w:hAnsiTheme="minorHAnsi" w:cs="Lucida Sans Unicode"/>
                <w:b/>
                <w:sz w:val="24"/>
                <w:szCs w:val="24"/>
              </w:rPr>
              <w:t xml:space="preserve">* </w:t>
            </w:r>
            <w:proofErr w:type="gramStart"/>
            <w:r w:rsidRPr="0063102A">
              <w:rPr>
                <w:rFonts w:asciiTheme="minorHAnsi" w:hAnsiTheme="minorHAnsi" w:cs="Lucida Sans Unicode"/>
                <w:b/>
                <w:sz w:val="24"/>
                <w:szCs w:val="24"/>
              </w:rPr>
              <w:t>Realice</w:t>
            </w:r>
            <w:proofErr w:type="gramEnd"/>
            <w:r w:rsidRPr="0063102A">
              <w:rPr>
                <w:rFonts w:asciiTheme="minorHAnsi" w:hAnsiTheme="minorHAnsi" w:cs="Lucida Sans Unicode"/>
                <w:b/>
                <w:sz w:val="24"/>
                <w:szCs w:val="24"/>
              </w:rPr>
              <w:t xml:space="preserve"> e Impartí Asesorías Académicas, en la Universidad de la Salle Bajío Campus Salamanca.</w:t>
            </w:r>
          </w:p>
          <w:p w14:paraId="59BAA139" w14:textId="77777777" w:rsidR="00226231" w:rsidRPr="0063102A" w:rsidRDefault="00226231" w:rsidP="00226231">
            <w:pPr>
              <w:spacing w:line="276" w:lineRule="auto"/>
              <w:ind w:left="720"/>
              <w:jc w:val="both"/>
              <w:rPr>
                <w:rFonts w:asciiTheme="minorHAnsi" w:hAnsiTheme="minorHAnsi" w:cs="Lucida Sans Unicode"/>
                <w:b/>
                <w:sz w:val="24"/>
                <w:szCs w:val="24"/>
              </w:rPr>
            </w:pPr>
          </w:p>
          <w:p w14:paraId="67C7FEC4" w14:textId="77777777" w:rsidR="00226231" w:rsidRPr="0063102A" w:rsidRDefault="00226231" w:rsidP="00226231">
            <w:pPr>
              <w:spacing w:line="276" w:lineRule="auto"/>
              <w:ind w:left="720"/>
              <w:jc w:val="both"/>
              <w:rPr>
                <w:rFonts w:asciiTheme="minorHAnsi" w:hAnsiTheme="minorHAnsi" w:cs="Lucida Sans Unicode"/>
                <w:b/>
                <w:sz w:val="24"/>
                <w:szCs w:val="24"/>
              </w:rPr>
            </w:pPr>
          </w:p>
          <w:p w14:paraId="7E859717" w14:textId="668DF4AB" w:rsidR="00226231" w:rsidRPr="0063102A" w:rsidRDefault="00226231" w:rsidP="00226231">
            <w:pPr>
              <w:spacing w:line="276" w:lineRule="auto"/>
              <w:jc w:val="both"/>
              <w:rPr>
                <w:rFonts w:asciiTheme="minorHAnsi" w:hAnsiTheme="minorHAnsi" w:cs="Lucida Sans Unicode"/>
                <w:b/>
                <w:sz w:val="24"/>
                <w:szCs w:val="24"/>
              </w:rPr>
            </w:pPr>
            <w:r w:rsidRPr="0063102A">
              <w:rPr>
                <w:rFonts w:asciiTheme="minorHAnsi" w:hAnsiTheme="minorHAnsi" w:cs="Lucida Sans Unicode"/>
                <w:b/>
                <w:sz w:val="24"/>
                <w:szCs w:val="24"/>
              </w:rPr>
              <w:t>* Desempeñe el Cargo de Delegada Académica en el Consejo de Alumnos de Universidad De La Salle Bajío Campus Salamanca.</w:t>
            </w:r>
          </w:p>
          <w:p w14:paraId="66025127" w14:textId="77777777" w:rsidR="00226231" w:rsidRPr="0063102A" w:rsidRDefault="00226231" w:rsidP="00226231">
            <w:pPr>
              <w:spacing w:line="276" w:lineRule="auto"/>
              <w:ind w:left="1416" w:hanging="1416"/>
              <w:jc w:val="both"/>
              <w:rPr>
                <w:rFonts w:asciiTheme="minorHAnsi" w:hAnsiTheme="minorHAnsi" w:cs="Lucida Sans Unicode"/>
                <w:sz w:val="24"/>
                <w:szCs w:val="24"/>
              </w:rPr>
            </w:pPr>
          </w:p>
          <w:p w14:paraId="76CDBFC5" w14:textId="77777777" w:rsidR="00226231" w:rsidRPr="0063102A" w:rsidRDefault="00226231" w:rsidP="00226231">
            <w:pPr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line="276" w:lineRule="auto"/>
              <w:jc w:val="both"/>
              <w:rPr>
                <w:rFonts w:asciiTheme="minorHAnsi" w:hAnsiTheme="minorHAnsi" w:cs="Lucida Sans Unicode"/>
                <w:b/>
                <w:sz w:val="24"/>
                <w:szCs w:val="24"/>
              </w:rPr>
            </w:pPr>
            <w:r w:rsidRPr="0063102A">
              <w:rPr>
                <w:rFonts w:asciiTheme="minorHAnsi" w:hAnsiTheme="minorHAnsi" w:cs="Lucida Sans Unicode"/>
                <w:b/>
                <w:sz w:val="24"/>
                <w:szCs w:val="24"/>
              </w:rPr>
              <w:t>PARTICIPE EN CONGRESOS COMO:</w:t>
            </w:r>
          </w:p>
          <w:p w14:paraId="4E42EB05" w14:textId="77777777" w:rsidR="00226231" w:rsidRPr="0063102A" w:rsidRDefault="00226231" w:rsidP="00226231">
            <w:pPr>
              <w:spacing w:line="276" w:lineRule="auto"/>
              <w:ind w:left="720"/>
              <w:jc w:val="both"/>
              <w:rPr>
                <w:rFonts w:asciiTheme="minorHAnsi" w:hAnsiTheme="minorHAnsi" w:cs="Lucida Sans Unicode"/>
                <w:sz w:val="24"/>
                <w:szCs w:val="24"/>
              </w:rPr>
            </w:pPr>
          </w:p>
          <w:p w14:paraId="783EF25C" w14:textId="77777777" w:rsidR="00226231" w:rsidRPr="0063102A" w:rsidRDefault="00226231" w:rsidP="00226231">
            <w:pPr>
              <w:widowControl/>
              <w:numPr>
                <w:ilvl w:val="0"/>
                <w:numId w:val="17"/>
              </w:numPr>
              <w:autoSpaceDE/>
              <w:autoSpaceDN/>
              <w:adjustRightInd/>
              <w:spacing w:line="276" w:lineRule="auto"/>
              <w:jc w:val="both"/>
              <w:rPr>
                <w:rFonts w:asciiTheme="minorHAnsi" w:hAnsiTheme="minorHAnsi" w:cs="Lucida Sans Unicode"/>
                <w:sz w:val="24"/>
                <w:szCs w:val="24"/>
              </w:rPr>
            </w:pPr>
            <w:r w:rsidRPr="0063102A">
              <w:rPr>
                <w:rFonts w:asciiTheme="minorHAnsi" w:hAnsiTheme="minorHAnsi" w:cs="Lucida Sans Unicode"/>
                <w:sz w:val="24"/>
                <w:szCs w:val="24"/>
              </w:rPr>
              <w:t>CONGRESO ANUAL DE DERECHO “LA SEGURIDAD PUBLICA Y LA GOBERNABILIDAD EN MEXICO” MAYO 2008.</w:t>
            </w:r>
          </w:p>
          <w:p w14:paraId="21E4A192" w14:textId="77777777" w:rsidR="00226231" w:rsidRPr="0063102A" w:rsidRDefault="00226231" w:rsidP="00226231">
            <w:pPr>
              <w:spacing w:line="276" w:lineRule="auto"/>
              <w:ind w:left="1211"/>
              <w:jc w:val="both"/>
              <w:rPr>
                <w:rFonts w:asciiTheme="minorHAnsi" w:hAnsiTheme="minorHAnsi" w:cs="Lucida Sans Unicode"/>
                <w:sz w:val="24"/>
                <w:szCs w:val="24"/>
              </w:rPr>
            </w:pPr>
          </w:p>
          <w:p w14:paraId="5B17121D" w14:textId="77777777" w:rsidR="00226231" w:rsidRPr="0063102A" w:rsidRDefault="00226231" w:rsidP="00226231">
            <w:pPr>
              <w:widowControl/>
              <w:numPr>
                <w:ilvl w:val="0"/>
                <w:numId w:val="17"/>
              </w:numPr>
              <w:autoSpaceDE/>
              <w:autoSpaceDN/>
              <w:adjustRightInd/>
              <w:spacing w:line="276" w:lineRule="auto"/>
              <w:jc w:val="both"/>
              <w:rPr>
                <w:rFonts w:asciiTheme="minorHAnsi" w:hAnsiTheme="minorHAnsi" w:cs="Lucida Sans Unicode"/>
                <w:sz w:val="24"/>
                <w:szCs w:val="24"/>
              </w:rPr>
            </w:pPr>
            <w:r w:rsidRPr="0063102A">
              <w:rPr>
                <w:rFonts w:asciiTheme="minorHAnsi" w:hAnsiTheme="minorHAnsi" w:cs="Lucida Sans Unicode"/>
                <w:sz w:val="24"/>
                <w:szCs w:val="24"/>
              </w:rPr>
              <w:t>CONGRESO ANUAL DE DERECHO “JUICIOS ORALES Y REFORMA DEL ESTADO MAYO 2010.</w:t>
            </w:r>
          </w:p>
          <w:p w14:paraId="1F1EC598" w14:textId="77777777" w:rsidR="00226231" w:rsidRPr="0063102A" w:rsidRDefault="00226231" w:rsidP="00226231">
            <w:pPr>
              <w:spacing w:line="276" w:lineRule="auto"/>
              <w:jc w:val="both"/>
              <w:rPr>
                <w:rFonts w:asciiTheme="minorHAnsi" w:hAnsiTheme="minorHAnsi" w:cs="Lucida Sans Unicode"/>
                <w:sz w:val="24"/>
                <w:szCs w:val="24"/>
              </w:rPr>
            </w:pPr>
          </w:p>
          <w:p w14:paraId="7A8F10A3" w14:textId="77777777" w:rsidR="00226231" w:rsidRPr="0063102A" w:rsidRDefault="00226231" w:rsidP="00226231">
            <w:pPr>
              <w:widowControl/>
              <w:numPr>
                <w:ilvl w:val="0"/>
                <w:numId w:val="17"/>
              </w:numPr>
              <w:autoSpaceDE/>
              <w:autoSpaceDN/>
              <w:adjustRightInd/>
              <w:spacing w:line="276" w:lineRule="auto"/>
              <w:jc w:val="both"/>
              <w:rPr>
                <w:rFonts w:asciiTheme="minorHAnsi" w:hAnsiTheme="minorHAnsi" w:cs="Lucida Sans Unicode"/>
                <w:sz w:val="24"/>
                <w:szCs w:val="24"/>
              </w:rPr>
            </w:pPr>
            <w:r w:rsidRPr="0063102A">
              <w:rPr>
                <w:rFonts w:asciiTheme="minorHAnsi" w:hAnsiTheme="minorHAnsi" w:cs="Lucida Sans Unicode"/>
                <w:sz w:val="24"/>
                <w:szCs w:val="24"/>
              </w:rPr>
              <w:t>CONGRESO ANUAL DE DERECHO “ELECCIONES Y DEMOCRACIA”.</w:t>
            </w:r>
          </w:p>
          <w:p w14:paraId="5D7E34CD" w14:textId="77777777" w:rsidR="00226231" w:rsidRPr="0063102A" w:rsidRDefault="00226231" w:rsidP="00226231">
            <w:pPr>
              <w:spacing w:line="276" w:lineRule="auto"/>
              <w:jc w:val="both"/>
              <w:rPr>
                <w:rFonts w:asciiTheme="minorHAnsi" w:hAnsiTheme="minorHAnsi" w:cs="Lucida Sans Unicode"/>
                <w:sz w:val="24"/>
                <w:szCs w:val="24"/>
              </w:rPr>
            </w:pPr>
          </w:p>
          <w:p w14:paraId="4DBC726A" w14:textId="77777777" w:rsidR="00226231" w:rsidRPr="0063102A" w:rsidRDefault="00226231" w:rsidP="00226231">
            <w:pPr>
              <w:widowControl/>
              <w:numPr>
                <w:ilvl w:val="0"/>
                <w:numId w:val="17"/>
              </w:numPr>
              <w:autoSpaceDE/>
              <w:autoSpaceDN/>
              <w:adjustRightInd/>
              <w:spacing w:line="276" w:lineRule="auto"/>
              <w:jc w:val="both"/>
              <w:rPr>
                <w:rFonts w:asciiTheme="minorHAnsi" w:hAnsiTheme="minorHAnsi" w:cs="Lucida Sans Unicode"/>
                <w:sz w:val="24"/>
                <w:szCs w:val="24"/>
              </w:rPr>
            </w:pPr>
            <w:r w:rsidRPr="0063102A">
              <w:rPr>
                <w:rFonts w:asciiTheme="minorHAnsi" w:hAnsiTheme="minorHAnsi" w:cs="Lucida Sans Unicode"/>
                <w:sz w:val="24"/>
                <w:szCs w:val="24"/>
              </w:rPr>
              <w:t xml:space="preserve">CONGRESO ANUAL DE DERECHO “PROMOCION DE LA CULTURA DEMOCRATICA” JUNIO 2011. </w:t>
            </w:r>
          </w:p>
          <w:p w14:paraId="517E3375" w14:textId="77777777" w:rsidR="00226231" w:rsidRPr="0063102A" w:rsidRDefault="00226231" w:rsidP="00226231">
            <w:pPr>
              <w:spacing w:line="276" w:lineRule="auto"/>
              <w:jc w:val="both"/>
              <w:rPr>
                <w:rFonts w:asciiTheme="minorHAnsi" w:hAnsiTheme="minorHAnsi" w:cs="Lucida Sans Unicode"/>
                <w:sz w:val="24"/>
                <w:szCs w:val="24"/>
              </w:rPr>
            </w:pPr>
          </w:p>
          <w:p w14:paraId="7188FF5F" w14:textId="77777777" w:rsidR="00226231" w:rsidRPr="0063102A" w:rsidRDefault="00226231" w:rsidP="00226231">
            <w:pPr>
              <w:widowControl/>
              <w:numPr>
                <w:ilvl w:val="0"/>
                <w:numId w:val="17"/>
              </w:numPr>
              <w:autoSpaceDE/>
              <w:autoSpaceDN/>
              <w:adjustRightInd/>
              <w:spacing w:line="276" w:lineRule="auto"/>
              <w:jc w:val="both"/>
              <w:rPr>
                <w:rFonts w:asciiTheme="minorHAnsi" w:hAnsiTheme="minorHAnsi" w:cs="Lucida Sans Unicode"/>
                <w:sz w:val="24"/>
                <w:szCs w:val="24"/>
              </w:rPr>
            </w:pPr>
            <w:r w:rsidRPr="0063102A">
              <w:rPr>
                <w:rFonts w:asciiTheme="minorHAnsi" w:hAnsiTheme="minorHAnsi" w:cs="Lucida Sans Unicode"/>
                <w:sz w:val="24"/>
                <w:szCs w:val="24"/>
              </w:rPr>
              <w:lastRenderedPageBreak/>
              <w:t>CONGRESO INTERNACIONAL DE “POLÍTICA CRIMINAL Y PREVENCIÓN DEL DELITO” SEPTIEMBRE 2011.</w:t>
            </w:r>
          </w:p>
          <w:p w14:paraId="2FB9C09F" w14:textId="77777777" w:rsidR="00226231" w:rsidRPr="0063102A" w:rsidRDefault="00226231" w:rsidP="00226231">
            <w:pPr>
              <w:spacing w:line="276" w:lineRule="auto"/>
              <w:jc w:val="both"/>
              <w:rPr>
                <w:rFonts w:asciiTheme="minorHAnsi" w:hAnsiTheme="minorHAnsi" w:cs="Lucida Sans Unicode"/>
                <w:sz w:val="24"/>
                <w:szCs w:val="24"/>
              </w:rPr>
            </w:pPr>
          </w:p>
          <w:p w14:paraId="041F56D4" w14:textId="77777777" w:rsidR="00226231" w:rsidRPr="0063102A" w:rsidRDefault="00226231" w:rsidP="00226231">
            <w:pPr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line="276" w:lineRule="auto"/>
              <w:jc w:val="both"/>
              <w:rPr>
                <w:rFonts w:asciiTheme="minorHAnsi" w:hAnsiTheme="minorHAnsi" w:cs="Lucida Sans Unicode"/>
                <w:sz w:val="24"/>
                <w:szCs w:val="24"/>
              </w:rPr>
            </w:pPr>
            <w:r w:rsidRPr="0063102A">
              <w:rPr>
                <w:rFonts w:asciiTheme="minorHAnsi" w:hAnsiTheme="minorHAnsi" w:cs="Lucida Sans Unicode"/>
                <w:sz w:val="24"/>
                <w:szCs w:val="24"/>
              </w:rPr>
              <w:t>FORO INTERNACIONAL SOBRE EL CAMBIO CLIMÁTICO.</w:t>
            </w:r>
          </w:p>
          <w:p w14:paraId="4152A5EF" w14:textId="77777777" w:rsidR="00226231" w:rsidRPr="0063102A" w:rsidRDefault="00226231" w:rsidP="00226231">
            <w:pPr>
              <w:spacing w:line="276" w:lineRule="auto"/>
              <w:ind w:left="720"/>
              <w:jc w:val="both"/>
              <w:rPr>
                <w:rFonts w:asciiTheme="minorHAnsi" w:hAnsiTheme="minorHAnsi" w:cs="Lucida Sans Unicode"/>
                <w:sz w:val="24"/>
                <w:szCs w:val="24"/>
              </w:rPr>
            </w:pPr>
          </w:p>
          <w:p w14:paraId="1AB48E07" w14:textId="77777777" w:rsidR="00226231" w:rsidRPr="0063102A" w:rsidRDefault="00226231" w:rsidP="00226231">
            <w:pPr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line="276" w:lineRule="auto"/>
              <w:jc w:val="both"/>
              <w:rPr>
                <w:rFonts w:asciiTheme="minorHAnsi" w:hAnsiTheme="minorHAnsi" w:cs="Lucida Sans Unicode"/>
                <w:sz w:val="24"/>
                <w:szCs w:val="24"/>
              </w:rPr>
            </w:pPr>
            <w:r w:rsidRPr="0063102A">
              <w:rPr>
                <w:rFonts w:asciiTheme="minorHAnsi" w:hAnsiTheme="minorHAnsi" w:cs="Lucida Sans Unicode"/>
                <w:sz w:val="24"/>
                <w:szCs w:val="24"/>
              </w:rPr>
              <w:t>FORO DE “LA LEY DEL PROCESO PENAL PARA EL ESTADO DE GUANAJUATO.</w:t>
            </w:r>
          </w:p>
          <w:p w14:paraId="1FF5A8E3" w14:textId="4975183B" w:rsidR="003D1B71" w:rsidRPr="00665F95" w:rsidRDefault="003D1B71" w:rsidP="00665F95">
            <w:pPr>
              <w:spacing w:line="216" w:lineRule="auto"/>
              <w:rPr>
                <w:sz w:val="24"/>
                <w:szCs w:val="24"/>
              </w:rPr>
            </w:pPr>
          </w:p>
        </w:tc>
      </w:tr>
      <w:tr w:rsidR="003D1B71" w:rsidRPr="00CA16E3" w14:paraId="43F5E203" w14:textId="77777777" w:rsidTr="003D1B71">
        <w:trPr>
          <w:trHeight w:val="1164"/>
        </w:trPr>
        <w:tc>
          <w:tcPr>
            <w:tcW w:w="720" w:type="dxa"/>
          </w:tcPr>
          <w:p w14:paraId="3BEDDC2A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2F241465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162F3811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C86A1B2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3154555D" w14:textId="77777777" w:rsidTr="003D1B71">
        <w:trPr>
          <w:trHeight w:val="543"/>
        </w:trPr>
        <w:tc>
          <w:tcPr>
            <w:tcW w:w="720" w:type="dxa"/>
          </w:tcPr>
          <w:p w14:paraId="4AEC5758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7DFA508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84D2573" wp14:editId="22A296F4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504B24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9CB0A7D" w14:textId="0B9BA845" w:rsidR="003D1B71" w:rsidRDefault="0063102A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Amado Nervo #526</w:t>
            </w:r>
          </w:p>
          <w:p w14:paraId="6D9316E3" w14:textId="5E1CB024" w:rsidR="0063102A" w:rsidRPr="00CA16E3" w:rsidRDefault="0063102A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Rinconada San Javier</w:t>
            </w:r>
          </w:p>
          <w:p w14:paraId="4D5E0413" w14:textId="69210643" w:rsidR="003D1B71" w:rsidRPr="00CA16E3" w:rsidRDefault="00226231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Salamanca, Guanajuato</w:t>
            </w:r>
          </w:p>
        </w:tc>
        <w:tc>
          <w:tcPr>
            <w:tcW w:w="423" w:type="dxa"/>
            <w:vMerge/>
          </w:tcPr>
          <w:p w14:paraId="2ACF1C41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67BAACD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A506BC3" w14:textId="77777777" w:rsidTr="003D1B71">
        <w:trPr>
          <w:trHeight w:val="183"/>
        </w:trPr>
        <w:tc>
          <w:tcPr>
            <w:tcW w:w="720" w:type="dxa"/>
          </w:tcPr>
          <w:p w14:paraId="0B5B90ED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2D39A28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1ACDC401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2E51B2D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FAF2F32" w14:textId="77777777" w:rsidTr="003D1B71">
        <w:trPr>
          <w:trHeight w:val="624"/>
        </w:trPr>
        <w:tc>
          <w:tcPr>
            <w:tcW w:w="720" w:type="dxa"/>
          </w:tcPr>
          <w:p w14:paraId="4A42C638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EBB3CE3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285D0E0" wp14:editId="72AB1117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D187A3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01BDBE7" w14:textId="095E2473" w:rsidR="003D1B71" w:rsidRPr="00CA16E3" w:rsidRDefault="00226231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4561269500</w:t>
            </w:r>
          </w:p>
        </w:tc>
        <w:tc>
          <w:tcPr>
            <w:tcW w:w="423" w:type="dxa"/>
            <w:vMerge/>
          </w:tcPr>
          <w:p w14:paraId="77D02E77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8938DAF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D059D9F" w14:textId="77777777" w:rsidTr="003D1B71">
        <w:trPr>
          <w:trHeight w:val="183"/>
        </w:trPr>
        <w:tc>
          <w:tcPr>
            <w:tcW w:w="720" w:type="dxa"/>
          </w:tcPr>
          <w:p w14:paraId="1EB2429E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7B27CBE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55685A97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F683D55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C7F924F" w14:textId="77777777" w:rsidTr="003D1B71">
        <w:trPr>
          <w:trHeight w:val="633"/>
        </w:trPr>
        <w:tc>
          <w:tcPr>
            <w:tcW w:w="720" w:type="dxa"/>
          </w:tcPr>
          <w:p w14:paraId="5B7CE25C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104B82A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7BB98E4" wp14:editId="62E52E47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0B205B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D1A0DCF" w14:textId="3C1D89D5" w:rsidR="003D1B71" w:rsidRPr="00CA16E3" w:rsidRDefault="00226231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Marketzally8912@hotmail.com</w:t>
            </w:r>
          </w:p>
        </w:tc>
        <w:tc>
          <w:tcPr>
            <w:tcW w:w="423" w:type="dxa"/>
            <w:vMerge/>
          </w:tcPr>
          <w:p w14:paraId="3B907CE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114F81F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68D3610" w14:textId="77777777" w:rsidTr="003D1B71">
        <w:trPr>
          <w:trHeight w:val="174"/>
        </w:trPr>
        <w:tc>
          <w:tcPr>
            <w:tcW w:w="720" w:type="dxa"/>
          </w:tcPr>
          <w:p w14:paraId="151C9A66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55BE94A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32117222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254494F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FD1A03D" w14:textId="77777777" w:rsidTr="003D1B71">
        <w:trPr>
          <w:trHeight w:val="633"/>
        </w:trPr>
        <w:tc>
          <w:tcPr>
            <w:tcW w:w="720" w:type="dxa"/>
          </w:tcPr>
          <w:p w14:paraId="025FDFE7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31D5D76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0D2D56A0" wp14:editId="1F610321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274D3F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rPr>
              <w:lang w:val="es-ES_tradnl"/>
            </w:rPr>
            <w:id w:val="994223924"/>
            <w:placeholder>
              <w:docPart w:val="2DE60AEAB49C40FAB129C992C59717FA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2" w:type="dxa"/>
                <w:vAlign w:val="center"/>
              </w:tcPr>
              <w:p w14:paraId="089748B9" w14:textId="77777777" w:rsidR="003D1B71" w:rsidRPr="00CA16E3" w:rsidRDefault="003D1B71" w:rsidP="00380FD1">
                <w:pPr>
                  <w:pStyle w:val="Informacin"/>
                  <w:rPr>
                    <w:lang w:val="es-ES_tradnl"/>
                  </w:rPr>
                </w:pPr>
                <w:r w:rsidRPr="00CA16E3">
                  <w:rPr>
                    <w:lang w:val="es-ES_tradnl" w:bidi="es-ES"/>
                  </w:rPr>
                  <w:t>[</w:t>
                </w:r>
                <w:r w:rsidRPr="00CA16E3">
                  <w:rPr>
                    <w:rStyle w:val="Textodelmarcadordeposicin"/>
                    <w:color w:val="666666" w:themeColor="accent4"/>
                    <w:lang w:val="es-ES_tradnl" w:bidi="es-ES"/>
                  </w:rPr>
                  <w:t>Su sitio web]</w:t>
                </w:r>
              </w:p>
            </w:tc>
          </w:sdtContent>
        </w:sdt>
        <w:tc>
          <w:tcPr>
            <w:tcW w:w="423" w:type="dxa"/>
            <w:vMerge/>
          </w:tcPr>
          <w:p w14:paraId="2ECD84F3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D722A68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D5386E8" w14:textId="77777777" w:rsidTr="00665F95">
        <w:trPr>
          <w:trHeight w:val="4071"/>
        </w:trPr>
        <w:tc>
          <w:tcPr>
            <w:tcW w:w="720" w:type="dxa"/>
          </w:tcPr>
          <w:p w14:paraId="67FD106F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726C6F14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44EE3CAA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029A1CE7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386B6CF1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9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9C7277" w14:textId="77777777" w:rsidR="008F358C" w:rsidRDefault="008F358C" w:rsidP="00590471">
      <w:r>
        <w:separator/>
      </w:r>
    </w:p>
  </w:endnote>
  <w:endnote w:type="continuationSeparator" w:id="0">
    <w:p w14:paraId="5D0454B3" w14:textId="77777777" w:rsidR="008F358C" w:rsidRDefault="008F358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D31602" w14:textId="77777777" w:rsidR="008F358C" w:rsidRDefault="008F358C" w:rsidP="00590471">
      <w:r>
        <w:separator/>
      </w:r>
    </w:p>
  </w:footnote>
  <w:footnote w:type="continuationSeparator" w:id="0">
    <w:p w14:paraId="19DD2E81" w14:textId="77777777" w:rsidR="008F358C" w:rsidRDefault="008F358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0B9C27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0CE701E" wp14:editId="3AB02330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1C0611C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1" type="#_x0000_t75" style="width:9pt;height:9pt" o:bullet="t">
        <v:imagedata r:id="rId1" o:title="BD10336_"/>
      </v:shape>
    </w:pict>
  </w:numPicBullet>
  <w:numPicBullet w:numPicBulletId="1">
    <w:pict>
      <v:shape id="_x0000_i1142" type="#_x0000_t75" style="width:9pt;height:9pt" o:bullet="t">
        <v:imagedata r:id="rId2" o:title="BD14514_"/>
      </v:shape>
    </w:pict>
  </w:numPicBullet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C407C9"/>
    <w:multiLevelType w:val="hybridMultilevel"/>
    <w:tmpl w:val="C5F4B1D6"/>
    <w:lvl w:ilvl="0" w:tplc="10D059A4">
      <w:start w:val="1"/>
      <w:numFmt w:val="bullet"/>
      <w:lvlText w:val=""/>
      <w:lvlPicBulletId w:val="1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</w:rPr>
    </w:lvl>
    <w:lvl w:ilvl="1" w:tplc="4E3A9D14" w:tentative="1">
      <w:start w:val="1"/>
      <w:numFmt w:val="bullet"/>
      <w:lvlText w:val=""/>
      <w:lvlJc w:val="left"/>
      <w:pPr>
        <w:tabs>
          <w:tab w:val="num" w:pos="1931"/>
        </w:tabs>
        <w:ind w:left="1931" w:hanging="360"/>
      </w:pPr>
      <w:rPr>
        <w:rFonts w:ascii="Symbol" w:hAnsi="Symbol" w:hint="default"/>
      </w:rPr>
    </w:lvl>
    <w:lvl w:ilvl="2" w:tplc="7B92294C" w:tentative="1">
      <w:start w:val="1"/>
      <w:numFmt w:val="bullet"/>
      <w:lvlText w:val=""/>
      <w:lvlJc w:val="left"/>
      <w:pPr>
        <w:tabs>
          <w:tab w:val="num" w:pos="2651"/>
        </w:tabs>
        <w:ind w:left="2651" w:hanging="360"/>
      </w:pPr>
      <w:rPr>
        <w:rFonts w:ascii="Symbol" w:hAnsi="Symbol" w:hint="default"/>
      </w:rPr>
    </w:lvl>
    <w:lvl w:ilvl="3" w:tplc="A0148796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8DC1A00" w:tentative="1">
      <w:start w:val="1"/>
      <w:numFmt w:val="bullet"/>
      <w:lvlText w:val=""/>
      <w:lvlJc w:val="left"/>
      <w:pPr>
        <w:tabs>
          <w:tab w:val="num" w:pos="4091"/>
        </w:tabs>
        <w:ind w:left="4091" w:hanging="360"/>
      </w:pPr>
      <w:rPr>
        <w:rFonts w:ascii="Symbol" w:hAnsi="Symbol" w:hint="default"/>
      </w:rPr>
    </w:lvl>
    <w:lvl w:ilvl="5" w:tplc="C910EAEA" w:tentative="1">
      <w:start w:val="1"/>
      <w:numFmt w:val="bullet"/>
      <w:lvlText w:val=""/>
      <w:lvlJc w:val="left"/>
      <w:pPr>
        <w:tabs>
          <w:tab w:val="num" w:pos="4811"/>
        </w:tabs>
        <w:ind w:left="4811" w:hanging="360"/>
      </w:pPr>
      <w:rPr>
        <w:rFonts w:ascii="Symbol" w:hAnsi="Symbol" w:hint="default"/>
      </w:rPr>
    </w:lvl>
    <w:lvl w:ilvl="6" w:tplc="CD5A9612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A3FCA524" w:tentative="1">
      <w:start w:val="1"/>
      <w:numFmt w:val="bullet"/>
      <w:lvlText w:val=""/>
      <w:lvlJc w:val="left"/>
      <w:pPr>
        <w:tabs>
          <w:tab w:val="num" w:pos="6251"/>
        </w:tabs>
        <w:ind w:left="6251" w:hanging="360"/>
      </w:pPr>
      <w:rPr>
        <w:rFonts w:ascii="Symbol" w:hAnsi="Symbol" w:hint="default"/>
      </w:rPr>
    </w:lvl>
    <w:lvl w:ilvl="8" w:tplc="E0B880C6" w:tentative="1">
      <w:start w:val="1"/>
      <w:numFmt w:val="bullet"/>
      <w:lvlText w:val=""/>
      <w:lvlJc w:val="left"/>
      <w:pPr>
        <w:tabs>
          <w:tab w:val="num" w:pos="6971"/>
        </w:tabs>
        <w:ind w:left="6971" w:hanging="360"/>
      </w:pPr>
      <w:rPr>
        <w:rFonts w:ascii="Symbol" w:hAnsi="Symbol" w:hint="default"/>
      </w:rPr>
    </w:lvl>
  </w:abstractNum>
  <w:abstractNum w:abstractNumId="13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58044816"/>
    <w:multiLevelType w:val="hybridMultilevel"/>
    <w:tmpl w:val="6D748D42"/>
    <w:lvl w:ilvl="0" w:tplc="989E4D6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71659C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B4E642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85679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74E839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A9E5B5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1A0A36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4168CE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364F1A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68A24C89"/>
    <w:multiLevelType w:val="hybridMultilevel"/>
    <w:tmpl w:val="B4128368"/>
    <w:lvl w:ilvl="0" w:tplc="AF527F8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9A0895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B58F1A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11E474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970DC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946934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FD417D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8C4E2B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904826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7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  <w:num w:numId="16">
    <w:abstractNumId w:val="16"/>
  </w:num>
  <w:num w:numId="17">
    <w:abstractNumId w:val="12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231"/>
    <w:rsid w:val="00060042"/>
    <w:rsid w:val="0008685D"/>
    <w:rsid w:val="00090860"/>
    <w:rsid w:val="00112FD7"/>
    <w:rsid w:val="00150ABD"/>
    <w:rsid w:val="001946FC"/>
    <w:rsid w:val="00222466"/>
    <w:rsid w:val="00226231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3102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8F358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B3719F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ke\AppData\Roaming\Microsoft\Template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ACCFD0D5A344C0B64A5DFB43BC32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FBC764-25A8-4F7C-B17F-6338F8DD8685}"/>
      </w:docPartPr>
      <w:docPartBody>
        <w:p w:rsidR="00000000" w:rsidRDefault="003244D9">
          <w:pPr>
            <w:pStyle w:val="DEACCFD0D5A344C0B64A5DFB43BC32F9"/>
          </w:pPr>
          <w:r w:rsidRPr="00F20161">
            <w:t>Formación</w:t>
          </w:r>
        </w:p>
      </w:docPartBody>
    </w:docPart>
    <w:docPart>
      <w:docPartPr>
        <w:name w:val="2DE60AEAB49C40FAB129C992C59717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07ACD6-8FA9-4E3E-B9E9-20DA3C1887CF}"/>
      </w:docPartPr>
      <w:docPartBody>
        <w:p w:rsidR="00000000" w:rsidRDefault="003244D9">
          <w:pPr>
            <w:pStyle w:val="2DE60AEAB49C40FAB129C992C59717FA"/>
          </w:pPr>
          <w:r w:rsidRPr="00CA16E3">
            <w:rPr>
              <w:lang w:val="es-ES_tradnl" w:bidi="es-ES"/>
            </w:rPr>
            <w:t>[</w:t>
          </w:r>
          <w:r w:rsidRPr="00CA16E3">
            <w:rPr>
              <w:rStyle w:val="Textodelmarcadordeposicin"/>
              <w:color w:val="FFC000" w:themeColor="accent4"/>
              <w:lang w:val="es-ES_tradnl" w:bidi="es-ES"/>
            </w:rPr>
            <w:t>Su sitio web]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77F"/>
    <w:rsid w:val="003244D9"/>
    <w:rsid w:val="00F53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55A2007927242C28F5EA3E8C88EAD9F">
    <w:name w:val="B55A2007927242C28F5EA3E8C88EAD9F"/>
  </w:style>
  <w:style w:type="paragraph" w:customStyle="1" w:styleId="0C6B730A9FFE40B6B2AC97B39C9886EF">
    <w:name w:val="0C6B730A9FFE40B6B2AC97B39C9886EF"/>
  </w:style>
  <w:style w:type="paragraph" w:customStyle="1" w:styleId="E6D3E69F665742099DC646E833FB7CD8">
    <w:name w:val="E6D3E69F665742099DC646E833FB7CD8"/>
  </w:style>
  <w:style w:type="paragraph" w:customStyle="1" w:styleId="92B27160F62A4EF2B25545DA8358090D">
    <w:name w:val="92B27160F62A4EF2B25545DA8358090D"/>
  </w:style>
  <w:style w:type="paragraph" w:customStyle="1" w:styleId="F629240D33DB45199B3575DAC8CCCF3D">
    <w:name w:val="F629240D33DB45199B3575DAC8CCCF3D"/>
  </w:style>
  <w:style w:type="paragraph" w:customStyle="1" w:styleId="965F7B4ECE0044E386BE26D420393C8C">
    <w:name w:val="965F7B4ECE0044E386BE26D420393C8C"/>
  </w:style>
  <w:style w:type="paragraph" w:customStyle="1" w:styleId="D4D3B3F5425F4E868CF0E844DA48094E">
    <w:name w:val="D4D3B3F5425F4E868CF0E844DA48094E"/>
  </w:style>
  <w:style w:type="paragraph" w:customStyle="1" w:styleId="43E4ABD07AB74C20A2EBDC289C02E60C">
    <w:name w:val="43E4ABD07AB74C20A2EBDC289C02E60C"/>
  </w:style>
  <w:style w:type="paragraph" w:customStyle="1" w:styleId="07611DC39B194B1384433755661F1E7A">
    <w:name w:val="07611DC39B194B1384433755661F1E7A"/>
  </w:style>
  <w:style w:type="paragraph" w:customStyle="1" w:styleId="7DA46EF4BA0548BFBAB931BF155C7889">
    <w:name w:val="7DA46EF4BA0548BFBAB931BF155C7889"/>
  </w:style>
  <w:style w:type="paragraph" w:customStyle="1" w:styleId="CE8B342763744C6D98F3F1B7E78C4486">
    <w:name w:val="CE8B342763744C6D98F3F1B7E78C4486"/>
  </w:style>
  <w:style w:type="paragraph" w:customStyle="1" w:styleId="B0507658DA844A2981A9324AC8F25AB3">
    <w:name w:val="B0507658DA844A2981A9324AC8F25AB3"/>
  </w:style>
  <w:style w:type="paragraph" w:customStyle="1" w:styleId="A64B700B183A481780B3ABF7196BB280">
    <w:name w:val="A64B700B183A481780B3ABF7196BB280"/>
  </w:style>
  <w:style w:type="paragraph" w:customStyle="1" w:styleId="19A88FB688F04382A4904F5C346F0CC5">
    <w:name w:val="19A88FB688F04382A4904F5C346F0CC5"/>
  </w:style>
  <w:style w:type="paragraph" w:customStyle="1" w:styleId="2932A919147340D9A49469893F31785E">
    <w:name w:val="2932A919147340D9A49469893F31785E"/>
  </w:style>
  <w:style w:type="paragraph" w:customStyle="1" w:styleId="3D58857564D849A9B050253F6D35787B">
    <w:name w:val="3D58857564D849A9B050253F6D35787B"/>
  </w:style>
  <w:style w:type="paragraph" w:customStyle="1" w:styleId="28C88E55BC1442DAB7C16F373D5CE108">
    <w:name w:val="28C88E55BC1442DAB7C16F373D5CE108"/>
  </w:style>
  <w:style w:type="paragraph" w:customStyle="1" w:styleId="68778D91F8B143DB85EBE4945E29C2AA">
    <w:name w:val="68778D91F8B143DB85EBE4945E29C2AA"/>
  </w:style>
  <w:style w:type="paragraph" w:customStyle="1" w:styleId="75C70388A0E24339BB5850AADC47DA18">
    <w:name w:val="75C70388A0E24339BB5850AADC47DA18"/>
  </w:style>
  <w:style w:type="paragraph" w:customStyle="1" w:styleId="DEACCFD0D5A344C0B64A5DFB43BC32F9">
    <w:name w:val="DEACCFD0D5A344C0B64A5DFB43BC32F9"/>
  </w:style>
  <w:style w:type="paragraph" w:customStyle="1" w:styleId="4F1CF476D7894E2295798BAE538A64B5">
    <w:name w:val="4F1CF476D7894E2295798BAE538A64B5"/>
  </w:style>
  <w:style w:type="paragraph" w:customStyle="1" w:styleId="1BC51DB75BC444D594500EF2A8282DEB">
    <w:name w:val="1BC51DB75BC444D594500EF2A8282DEB"/>
  </w:style>
  <w:style w:type="paragraph" w:customStyle="1" w:styleId="7C30B8E3CB9A4068994F7D784A8955A3">
    <w:name w:val="7C30B8E3CB9A4068994F7D784A8955A3"/>
  </w:style>
  <w:style w:type="paragraph" w:customStyle="1" w:styleId="46D895218CB54F1BA0FB8997904BAF67">
    <w:name w:val="46D895218CB54F1BA0FB8997904BAF67"/>
  </w:style>
  <w:style w:type="paragraph" w:customStyle="1" w:styleId="1C396793808C4751999062FBDEDBDBDE">
    <w:name w:val="1C396793808C4751999062FBDEDBDBDE"/>
  </w:style>
  <w:style w:type="paragraph" w:customStyle="1" w:styleId="48862B552E16441A8718955DA11A091B">
    <w:name w:val="48862B552E16441A8718955DA11A091B"/>
  </w:style>
  <w:style w:type="paragraph" w:customStyle="1" w:styleId="34799476708C4CE7B2884CB8D4B3D31B">
    <w:name w:val="34799476708C4CE7B2884CB8D4B3D31B"/>
  </w:style>
  <w:style w:type="paragraph" w:customStyle="1" w:styleId="830D78F763E24EFE9410672B32403D40">
    <w:name w:val="830D78F763E24EFE9410672B32403D40"/>
  </w:style>
  <w:style w:type="paragraph" w:customStyle="1" w:styleId="C147770993E340E991E7A5D479A15FA5">
    <w:name w:val="C147770993E340E991E7A5D479A15FA5"/>
  </w:style>
  <w:style w:type="paragraph" w:customStyle="1" w:styleId="AB8B8CF06C2D4654A8E4E0D7444BB2BB">
    <w:name w:val="AB8B8CF06C2D4654A8E4E0D7444BB2BB"/>
  </w:style>
  <w:style w:type="paragraph" w:customStyle="1" w:styleId="0C6709638DF24BD399753BE7F38DCCBC">
    <w:name w:val="0C6709638DF24BD399753BE7F38DCCBC"/>
  </w:style>
  <w:style w:type="paragraph" w:customStyle="1" w:styleId="A43B8068C7604FB2B0598ACA298F4D95">
    <w:name w:val="A43B8068C7604FB2B0598ACA298F4D95"/>
  </w:style>
  <w:style w:type="paragraph" w:customStyle="1" w:styleId="8E7AC258E3B147E8B07E5AD8EEFF3B43">
    <w:name w:val="8E7AC258E3B147E8B07E5AD8EEFF3B43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2DE60AEAB49C40FAB129C992C59717FA">
    <w:name w:val="2DE60AEAB49C40FAB129C992C59717FA"/>
  </w:style>
  <w:style w:type="paragraph" w:customStyle="1" w:styleId="0DE81C7AD51E4809A1A4416522046500">
    <w:name w:val="0DE81C7AD51E4809A1A4416522046500"/>
    <w:rsid w:val="00F5377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5</Pages>
  <Words>872</Words>
  <Characters>4797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2021-02-06T02:08:00Z</dcterms:created>
  <dcterms:modified xsi:type="dcterms:W3CDTF">2021-02-06T02:27:00Z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