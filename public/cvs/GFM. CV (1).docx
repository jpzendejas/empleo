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67BC81A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A23F4FF" w14:textId="2D82E690" w:rsidR="003D1B71" w:rsidRPr="00C777AD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14:shadow w14:blurRad="50800" w14:dist="1612900" w14:dir="11640000" w14:sx="0" w14:sy="0" w14:kx="0" w14:ky="0" w14:algn="ctr">
                  <w14:srgbClr w14:val="000000"/>
                </w14:shadow>
                <w14:reflection w14:blurRad="0" w14:stA="38000" w14:stPos="0" w14:endA="0" w14:endPos="0" w14:dist="0" w14:dir="0" w14:fadeDir="0" w14:sx="0" w14:sy="0" w14:kx="0" w14:ky="0" w14:algn="b"/>
                <w14:props3d w14:extrusionH="69850" w14:contourW="76200" w14:prstMaterial="warmMatte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07AD04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294EE04" w14:textId="70795370" w:rsidR="003D1B71" w:rsidRPr="00665F95" w:rsidRDefault="00E7542E" w:rsidP="00310F17">
            <w:pPr>
              <w:pStyle w:val="Ttulo"/>
            </w:pPr>
            <w:r>
              <w:t xml:space="preserve">GUADALUPE </w:t>
            </w:r>
            <w:r w:rsidR="003D1B71" w:rsidRPr="00665F95">
              <w:rPr>
                <w:lang w:bidi="es-ES"/>
              </w:rPr>
              <w:br/>
            </w:r>
            <w:r>
              <w:t>FRAGOSO MONTENEGRO</w:t>
            </w:r>
          </w:p>
        </w:tc>
      </w:tr>
      <w:tr w:rsidR="003D1B71" w:rsidRPr="00CA16E3" w14:paraId="47224F1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5B858B5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C2FFF58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8639E46" w14:textId="4F33BFCA" w:rsidR="003D1B71" w:rsidRPr="00F20161" w:rsidRDefault="003D1B71" w:rsidP="00A4512E">
            <w:pPr>
              <w:pStyle w:val="Ttulo2"/>
              <w:jc w:val="both"/>
            </w:pPr>
            <w:r w:rsidRPr="00F20161">
              <w:t>Experiencia</w:t>
            </w:r>
          </w:p>
          <w:p w14:paraId="7E2D60F7" w14:textId="77777777" w:rsidR="00A4512E" w:rsidRDefault="00A4512E" w:rsidP="00A4512E">
            <w:pPr>
              <w:pStyle w:val="Fechas"/>
              <w:spacing w:line="216" w:lineRule="auto"/>
              <w:jc w:val="both"/>
            </w:pPr>
          </w:p>
          <w:p w14:paraId="40BBABF6" w14:textId="69B78779" w:rsidR="003D1B71" w:rsidRPr="00665F95" w:rsidRDefault="00E7542E" w:rsidP="00A4512E">
            <w:pPr>
              <w:pStyle w:val="Fechas"/>
              <w:spacing w:line="216" w:lineRule="auto"/>
              <w:jc w:val="both"/>
            </w:pPr>
            <w:r>
              <w:t>26- ENERO-2020</w:t>
            </w:r>
            <w:r w:rsidR="003D1B71" w:rsidRPr="00665F95">
              <w:rPr>
                <w:rFonts w:eastAsia="Calibri"/>
                <w:lang w:bidi="es-ES"/>
              </w:rPr>
              <w:t>-</w:t>
            </w:r>
          </w:p>
          <w:p w14:paraId="7AC0CF9C" w14:textId="705F3DB4" w:rsidR="003D1B71" w:rsidRDefault="00E7542E" w:rsidP="00A4512E">
            <w:pPr>
              <w:pStyle w:val="Experiencia"/>
              <w:spacing w:line="216" w:lineRule="auto"/>
              <w:jc w:val="both"/>
            </w:pPr>
            <w:r>
              <w:t>Encargada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Encargada Almacén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MATIANO CORPORACIÓN SA DE CV</w:t>
            </w:r>
          </w:p>
          <w:p w14:paraId="10CF24FE" w14:textId="3539C9FF" w:rsidR="00C777AD" w:rsidRDefault="00C777AD" w:rsidP="00C777AD">
            <w:pPr>
              <w:pStyle w:val="Experiencia"/>
              <w:numPr>
                <w:ilvl w:val="0"/>
                <w:numId w:val="19"/>
              </w:numPr>
              <w:spacing w:line="216" w:lineRule="auto"/>
              <w:jc w:val="both"/>
            </w:pPr>
            <w:r>
              <w:t>Registro de entrada y salida de material y herramienta.</w:t>
            </w:r>
          </w:p>
          <w:p w14:paraId="05070D16" w14:textId="615D2D52" w:rsidR="00C777AD" w:rsidRDefault="00C777AD" w:rsidP="00C777AD">
            <w:pPr>
              <w:pStyle w:val="Experiencia"/>
              <w:numPr>
                <w:ilvl w:val="0"/>
                <w:numId w:val="19"/>
              </w:numPr>
              <w:spacing w:line="216" w:lineRule="auto"/>
              <w:jc w:val="both"/>
            </w:pPr>
            <w:r>
              <w:t xml:space="preserve">Control de inventario </w:t>
            </w:r>
          </w:p>
          <w:p w14:paraId="48F8F622" w14:textId="3F8A63A0" w:rsidR="005245D8" w:rsidRDefault="005245D8" w:rsidP="00A4512E">
            <w:pPr>
              <w:pStyle w:val="Fechas"/>
              <w:spacing w:line="216" w:lineRule="auto"/>
              <w:jc w:val="both"/>
            </w:pPr>
            <w:r>
              <w:t>JUL 2019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>ENERO- 2020</w:t>
            </w:r>
          </w:p>
          <w:p w14:paraId="3CEEB887" w14:textId="4EA09CA0" w:rsidR="005245D8" w:rsidRDefault="005245D8" w:rsidP="00A4512E">
            <w:pPr>
              <w:pStyle w:val="Experiencia"/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t>Enca</w:t>
            </w:r>
            <w:r w:rsidRPr="005245D8">
              <w:t>rgada de sucursal</w:t>
            </w:r>
            <w:r w:rsidRPr="005245D8">
              <w:rPr>
                <w:rStyle w:val="Textoennegrita"/>
                <w:rFonts w:eastAsia="Calibri"/>
                <w:lang w:bidi="es-ES"/>
              </w:rPr>
              <w:t xml:space="preserve"> • MATERIALES ANGEL ARREDONDO. CONSTRURAMA</w:t>
            </w:r>
          </w:p>
          <w:p w14:paraId="02A57DF2" w14:textId="19A74FD8" w:rsidR="00C777AD" w:rsidRDefault="00C777AD" w:rsidP="00C777AD">
            <w:pPr>
              <w:pStyle w:val="Experiencia"/>
              <w:numPr>
                <w:ilvl w:val="0"/>
                <w:numId w:val="20"/>
              </w:numPr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>Ventas mostrador</w:t>
            </w:r>
          </w:p>
          <w:p w14:paraId="42AED295" w14:textId="2E33CC50" w:rsidR="00C777AD" w:rsidRDefault="00C777AD" w:rsidP="00C777AD">
            <w:pPr>
              <w:pStyle w:val="Experiencia"/>
              <w:numPr>
                <w:ilvl w:val="0"/>
                <w:numId w:val="20"/>
              </w:numPr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>Atención personalizada y telefónica al cliente.</w:t>
            </w:r>
          </w:p>
          <w:p w14:paraId="354A74FE" w14:textId="1C788ECB" w:rsidR="00C777AD" w:rsidRDefault="00C777AD" w:rsidP="00C777AD">
            <w:pPr>
              <w:pStyle w:val="Experiencia"/>
              <w:numPr>
                <w:ilvl w:val="0"/>
                <w:numId w:val="20"/>
              </w:numPr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>Control de inventario</w:t>
            </w:r>
          </w:p>
          <w:p w14:paraId="580ABDFD" w14:textId="442C18D4" w:rsidR="00C777AD" w:rsidRDefault="00C777AD" w:rsidP="00C777AD">
            <w:pPr>
              <w:pStyle w:val="Experiencia"/>
              <w:numPr>
                <w:ilvl w:val="0"/>
                <w:numId w:val="20"/>
              </w:numPr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>Realización de facturación en programa CONTPAQ</w:t>
            </w:r>
          </w:p>
          <w:p w14:paraId="4D85CF4C" w14:textId="67AA2799" w:rsidR="00C777AD" w:rsidRDefault="00C777AD" w:rsidP="00C777AD">
            <w:pPr>
              <w:pStyle w:val="Experiencia"/>
              <w:numPr>
                <w:ilvl w:val="0"/>
                <w:numId w:val="20"/>
              </w:numPr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>Alta de clientes en sistema de facturación.</w:t>
            </w:r>
          </w:p>
          <w:p w14:paraId="05BE0827" w14:textId="2D4D1EC8" w:rsidR="00C777AD" w:rsidRDefault="00C777AD" w:rsidP="00C777AD">
            <w:pPr>
              <w:pStyle w:val="Experiencia"/>
              <w:numPr>
                <w:ilvl w:val="0"/>
                <w:numId w:val="20"/>
              </w:numPr>
              <w:spacing w:line="216" w:lineRule="auto"/>
              <w:jc w:val="both"/>
              <w:rPr>
                <w:rStyle w:val="Textoennegrita"/>
                <w:rFonts w:eastAsia="Calibri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>Seguimiento a cotizaciones.</w:t>
            </w:r>
          </w:p>
          <w:p w14:paraId="4AA2ED0D" w14:textId="77777777" w:rsidR="00C777AD" w:rsidRDefault="00C777AD" w:rsidP="00A4512E">
            <w:pPr>
              <w:pStyle w:val="Experiencia"/>
              <w:spacing w:line="216" w:lineRule="auto"/>
              <w:jc w:val="both"/>
            </w:pPr>
          </w:p>
          <w:p w14:paraId="33451587" w14:textId="45DDAAB5" w:rsidR="005245D8" w:rsidRPr="00665F95" w:rsidRDefault="00E7542E" w:rsidP="00A4512E">
            <w:pPr>
              <w:pStyle w:val="Fechas"/>
              <w:spacing w:line="216" w:lineRule="auto"/>
              <w:jc w:val="both"/>
            </w:pPr>
            <w:r>
              <w:t>13- AGOSTO-2013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JUNIO- 2019</w:t>
            </w:r>
          </w:p>
          <w:p w14:paraId="07B87743" w14:textId="45263750" w:rsidR="003D1B71" w:rsidRDefault="00E7542E" w:rsidP="00A4512E">
            <w:pPr>
              <w:pStyle w:val="Experiencia"/>
              <w:spacing w:line="216" w:lineRule="auto"/>
              <w:jc w:val="both"/>
            </w:pPr>
            <w:r>
              <w:t>Aux. Administrativo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GRANJA ROBLES SA DE CV</w:t>
            </w:r>
          </w:p>
          <w:p w14:paraId="6624CC94" w14:textId="5F8D5881" w:rsidR="00623FC5" w:rsidRDefault="00623FC5" w:rsidP="00A4512E">
            <w:pPr>
              <w:pStyle w:val="Experiencia"/>
              <w:spacing w:line="216" w:lineRule="auto"/>
              <w:jc w:val="both"/>
            </w:pPr>
            <w:r>
              <w:t>ACTIVIDADES REALIZADAS:</w:t>
            </w:r>
          </w:p>
          <w:p w14:paraId="041C8EB8" w14:textId="55E14558" w:rsidR="00623FC5" w:rsidRPr="00A4512E" w:rsidRDefault="00623FC5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Compras y embarques de productos agrícolas, así como programación de cuentas por cobrar y cuentas por pagar.</w:t>
            </w:r>
          </w:p>
          <w:p w14:paraId="569BE217" w14:textId="1EA3626C" w:rsidR="00623FC5" w:rsidRPr="00A4512E" w:rsidRDefault="00623FC5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Manejo de programas de facturación CFDI y nóminas.</w:t>
            </w:r>
            <w:r w:rsidR="005245D8" w:rsidRPr="00A4512E">
              <w:rPr>
                <w:rFonts w:asciiTheme="minorHAnsi" w:hAnsiTheme="minorHAnsi" w:cstheme="minorHAnsi"/>
                <w:sz w:val="22"/>
                <w:szCs w:val="28"/>
              </w:rPr>
              <w:t xml:space="preserve"> CONTPAQ</w:t>
            </w:r>
          </w:p>
          <w:p w14:paraId="353D5D81" w14:textId="2DD92A2E" w:rsidR="00623FC5" w:rsidRDefault="00623FC5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Elaboración de inventarios y control de mercancía.</w:t>
            </w:r>
          </w:p>
          <w:p w14:paraId="7F33F66E" w14:textId="720E5D25" w:rsidR="007676E9" w:rsidRDefault="007676E9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>
              <w:rPr>
                <w:rFonts w:asciiTheme="minorHAnsi" w:hAnsiTheme="minorHAnsi" w:cstheme="minorHAnsi"/>
                <w:sz w:val="22"/>
                <w:szCs w:val="28"/>
              </w:rPr>
              <w:t>Alta y baja en programa SUA, movimientos en general IDSE</w:t>
            </w:r>
          </w:p>
          <w:p w14:paraId="1E1885FE" w14:textId="77777777" w:rsidR="007676E9" w:rsidRPr="00A60582" w:rsidRDefault="007676E9" w:rsidP="00A60582">
            <w:pPr>
              <w:ind w:left="360"/>
              <w:jc w:val="both"/>
              <w:rPr>
                <w:rFonts w:asciiTheme="minorHAnsi" w:hAnsiTheme="minorHAnsi" w:cstheme="minorHAnsi"/>
                <w:szCs w:val="28"/>
              </w:rPr>
            </w:pPr>
          </w:p>
          <w:p w14:paraId="6A25D437" w14:textId="5D506062" w:rsidR="005245D8" w:rsidRPr="00A4512E" w:rsidRDefault="005245D8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lastRenderedPageBreak/>
              <w:t xml:space="preserve">Control de agenda </w:t>
            </w:r>
          </w:p>
          <w:p w14:paraId="0E38ECD7" w14:textId="538C17F5" w:rsidR="00623FC5" w:rsidRPr="00A4512E" w:rsidRDefault="00623FC5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Manejo de bascula de revuelta.</w:t>
            </w:r>
          </w:p>
          <w:p w14:paraId="584CC228" w14:textId="7AA9B7AC" w:rsidR="00623FC5" w:rsidRPr="00A4512E" w:rsidRDefault="00623FC5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Apoyo en proceso de certificación</w:t>
            </w:r>
          </w:p>
          <w:p w14:paraId="5BF83F23" w14:textId="28A61C95" w:rsidR="00623FC5" w:rsidRPr="00A4512E" w:rsidRDefault="00623FC5" w:rsidP="00A4512E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Atención personalizada y telefónica a clientes y proveedores</w:t>
            </w:r>
          </w:p>
          <w:p w14:paraId="63C2EECA" w14:textId="48C24A96" w:rsidR="00623FC5" w:rsidRPr="00A4512E" w:rsidRDefault="00623FC5" w:rsidP="00A4512E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Control de entradas y salidas de herramienta y/o material</w:t>
            </w:r>
            <w:r w:rsidR="00A4512E">
              <w:rPr>
                <w:rFonts w:asciiTheme="minorHAnsi" w:hAnsiTheme="minorHAnsi" w:cstheme="minorHAnsi"/>
                <w:sz w:val="22"/>
                <w:szCs w:val="28"/>
              </w:rPr>
              <w:t xml:space="preserve"> </w:t>
            </w:r>
            <w:r w:rsidR="00A4512E" w:rsidRPr="00A4512E">
              <w:rPr>
                <w:rFonts w:asciiTheme="minorHAnsi" w:hAnsiTheme="minorHAnsi" w:cstheme="minorHAnsi"/>
                <w:sz w:val="24"/>
                <w:szCs w:val="32"/>
              </w:rPr>
              <w:t>d</w:t>
            </w:r>
            <w:r w:rsidRPr="00A4512E">
              <w:rPr>
                <w:rFonts w:asciiTheme="minorHAnsi" w:hAnsiTheme="minorHAnsi" w:cstheme="minorHAnsi"/>
                <w:sz w:val="22"/>
                <w:szCs w:val="32"/>
              </w:rPr>
              <w:t>e trabajo.</w:t>
            </w:r>
          </w:p>
          <w:p w14:paraId="3727409F" w14:textId="73669354" w:rsidR="005245D8" w:rsidRPr="00A4512E" w:rsidRDefault="005245D8" w:rsidP="00A4512E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Theme="minorHAnsi" w:hAnsiTheme="minorHAnsi" w:cstheme="minorHAnsi"/>
                <w:sz w:val="22"/>
                <w:szCs w:val="28"/>
              </w:rPr>
            </w:pPr>
            <w:r w:rsidRPr="00A4512E">
              <w:rPr>
                <w:rFonts w:asciiTheme="minorHAnsi" w:hAnsiTheme="minorHAnsi" w:cstheme="minorHAnsi"/>
                <w:sz w:val="22"/>
                <w:szCs w:val="28"/>
              </w:rPr>
              <w:t>Realización y seguimiento de cotizaciones.</w:t>
            </w:r>
          </w:p>
          <w:p w14:paraId="5832A5FD" w14:textId="77777777" w:rsidR="00623FC5" w:rsidRPr="00623FC5" w:rsidRDefault="00623FC5" w:rsidP="00A4512E">
            <w:pPr>
              <w:pStyle w:val="Prrafodelista"/>
              <w:numPr>
                <w:ilvl w:val="0"/>
                <w:numId w:val="0"/>
              </w:numPr>
              <w:ind w:left="1440"/>
              <w:jc w:val="both"/>
              <w:rPr>
                <w:rFonts w:asciiTheme="minorHAnsi" w:hAnsiTheme="minorHAnsi" w:cstheme="minorHAnsi"/>
              </w:rPr>
            </w:pPr>
          </w:p>
          <w:p w14:paraId="40868802" w14:textId="77777777" w:rsidR="00623FC5" w:rsidRPr="00665F95" w:rsidRDefault="00623FC5" w:rsidP="00A4512E">
            <w:pPr>
              <w:pStyle w:val="Experiencia"/>
              <w:spacing w:line="216" w:lineRule="auto"/>
              <w:jc w:val="both"/>
            </w:pPr>
          </w:p>
          <w:sdt>
            <w:sdtPr>
              <w:id w:val="-1554227259"/>
              <w:placeholder>
                <w:docPart w:val="EF250389224348E0A2E929F2595B6715"/>
              </w:placeholder>
              <w:temporary/>
              <w:showingPlcHdr/>
              <w15:appearance w15:val="hidden"/>
            </w:sdtPr>
            <w:sdtEndPr/>
            <w:sdtContent>
              <w:p w14:paraId="48C52F55" w14:textId="59D9F7B4" w:rsidR="003D1B71" w:rsidRPr="00665F95" w:rsidRDefault="003D1B71" w:rsidP="00A4512E">
                <w:pPr>
                  <w:pStyle w:val="Ttulo2"/>
                  <w:jc w:val="both"/>
                </w:pPr>
                <w:r w:rsidRPr="00F20161">
                  <w:t>Formación</w:t>
                </w:r>
              </w:p>
            </w:sdtContent>
          </w:sdt>
          <w:p w14:paraId="304BFB58" w14:textId="5410E882" w:rsidR="005245D8" w:rsidRPr="005245D8" w:rsidRDefault="005245D8" w:rsidP="00A4512E">
            <w:pPr>
              <w:jc w:val="both"/>
              <w:rPr>
                <w:rFonts w:asciiTheme="minorHAnsi" w:hAnsiTheme="minorHAnsi" w:cstheme="minorHAnsi"/>
              </w:rPr>
            </w:pPr>
            <w:r w:rsidRPr="005245D8">
              <w:rPr>
                <w:rFonts w:asciiTheme="minorHAnsi" w:hAnsiTheme="minorHAnsi" w:cstheme="minorHAnsi"/>
                <w:u w:val="single"/>
              </w:rPr>
              <w:t xml:space="preserve">1994-2000 </w:t>
            </w:r>
            <w:r w:rsidRPr="005245D8">
              <w:rPr>
                <w:rFonts w:asciiTheme="minorHAnsi" w:hAnsiTheme="minorHAnsi" w:cstheme="minorHAnsi"/>
              </w:rPr>
              <w:t xml:space="preserve">ESCUELA PRIMARIA </w:t>
            </w:r>
            <w:r w:rsidR="00CB431D" w:rsidRPr="005245D8">
              <w:rPr>
                <w:rFonts w:asciiTheme="minorHAnsi" w:hAnsiTheme="minorHAnsi" w:cstheme="minorHAnsi"/>
              </w:rPr>
              <w:t>URBANA</w:t>
            </w:r>
            <w:r w:rsidR="00CB431D">
              <w:rPr>
                <w:rFonts w:asciiTheme="minorHAnsi" w:hAnsiTheme="minorHAnsi" w:cstheme="minorHAnsi"/>
              </w:rPr>
              <w:t xml:space="preserve"> </w:t>
            </w:r>
            <w:r w:rsidR="007676E9" w:rsidRPr="005245D8">
              <w:rPr>
                <w:rFonts w:asciiTheme="minorHAnsi" w:hAnsiTheme="minorHAnsi" w:cstheme="minorHAnsi"/>
              </w:rPr>
              <w:t>PEMEX</w:t>
            </w:r>
            <w:r w:rsidR="007676E9">
              <w:rPr>
                <w:rFonts w:asciiTheme="minorHAnsi" w:hAnsiTheme="minorHAnsi" w:cstheme="minorHAnsi"/>
              </w:rPr>
              <w:t xml:space="preserve"> </w:t>
            </w:r>
            <w:r w:rsidR="007676E9" w:rsidRPr="005245D8">
              <w:rPr>
                <w:rFonts w:asciiTheme="minorHAnsi" w:hAnsiTheme="minorHAnsi" w:cstheme="minorHAnsi"/>
              </w:rPr>
              <w:t>No</w:t>
            </w:r>
            <w:r w:rsidRPr="005245D8">
              <w:rPr>
                <w:rFonts w:asciiTheme="minorHAnsi" w:hAnsiTheme="minorHAnsi" w:cstheme="minorHAnsi"/>
              </w:rPr>
              <w:t xml:space="preserve"> “2”</w:t>
            </w:r>
          </w:p>
          <w:p w14:paraId="6DF6228D" w14:textId="77777777" w:rsidR="005245D8" w:rsidRPr="005245D8" w:rsidRDefault="005245D8" w:rsidP="00A4512E">
            <w:pPr>
              <w:jc w:val="both"/>
              <w:rPr>
                <w:rFonts w:asciiTheme="minorHAnsi" w:hAnsiTheme="minorHAnsi" w:cstheme="minorHAnsi"/>
              </w:rPr>
            </w:pPr>
            <w:r w:rsidRPr="005245D8">
              <w:rPr>
                <w:rFonts w:asciiTheme="minorHAnsi" w:hAnsiTheme="minorHAnsi" w:cstheme="minorHAnsi"/>
                <w:u w:val="single"/>
              </w:rPr>
              <w:t>2000-2003</w:t>
            </w:r>
            <w:r w:rsidRPr="005245D8">
              <w:rPr>
                <w:rFonts w:asciiTheme="minorHAnsi" w:hAnsiTheme="minorHAnsi" w:cstheme="minorHAnsi"/>
              </w:rPr>
              <w:t xml:space="preserve"> ESCUELA SECUNDARIA TÉCNICA OFICIAL ESTATAL “18 DE MARZO”</w:t>
            </w:r>
          </w:p>
          <w:p w14:paraId="16987549" w14:textId="77777777" w:rsidR="005245D8" w:rsidRPr="005245D8" w:rsidRDefault="005245D8" w:rsidP="00A4512E">
            <w:pPr>
              <w:jc w:val="both"/>
              <w:rPr>
                <w:rFonts w:asciiTheme="minorHAnsi" w:hAnsiTheme="minorHAnsi" w:cstheme="minorHAnsi"/>
              </w:rPr>
            </w:pPr>
            <w:r w:rsidRPr="005245D8">
              <w:rPr>
                <w:rFonts w:asciiTheme="minorHAnsi" w:hAnsiTheme="minorHAnsi" w:cstheme="minorHAnsi"/>
                <w:u w:val="single"/>
              </w:rPr>
              <w:t>2003-2006</w:t>
            </w:r>
            <w:r w:rsidRPr="005245D8">
              <w:rPr>
                <w:rFonts w:asciiTheme="minorHAnsi" w:hAnsiTheme="minorHAnsi" w:cstheme="minorHAnsi"/>
              </w:rPr>
              <w:t xml:space="preserve"> PREPARATORIA OFICIAL DE SALAMANCA</w:t>
            </w:r>
          </w:p>
          <w:p w14:paraId="71D820F2" w14:textId="77777777" w:rsidR="005245D8" w:rsidRPr="005245D8" w:rsidRDefault="005245D8" w:rsidP="00A4512E">
            <w:pPr>
              <w:jc w:val="both"/>
              <w:rPr>
                <w:rFonts w:asciiTheme="minorHAnsi" w:hAnsiTheme="minorHAnsi" w:cstheme="minorHAnsi"/>
              </w:rPr>
            </w:pPr>
            <w:r w:rsidRPr="005245D8">
              <w:rPr>
                <w:rFonts w:asciiTheme="minorHAnsi" w:hAnsiTheme="minorHAnsi" w:cstheme="minorHAnsi"/>
                <w:u w:val="single"/>
              </w:rPr>
              <w:t>2007-2012</w:t>
            </w:r>
            <w:r w:rsidRPr="005245D8">
              <w:rPr>
                <w:rFonts w:asciiTheme="minorHAnsi" w:hAnsiTheme="minorHAnsi" w:cstheme="minorHAnsi"/>
              </w:rPr>
              <w:t xml:space="preserve"> LIC. EN MERCADOTECNIA.</w:t>
            </w:r>
          </w:p>
          <w:p w14:paraId="0B74E34C" w14:textId="77777777" w:rsidR="005245D8" w:rsidRPr="005245D8" w:rsidRDefault="005245D8" w:rsidP="00A4512E">
            <w:pPr>
              <w:jc w:val="both"/>
              <w:rPr>
                <w:rFonts w:asciiTheme="minorHAnsi" w:hAnsiTheme="minorHAnsi" w:cstheme="minorHAnsi"/>
              </w:rPr>
            </w:pPr>
            <w:r w:rsidRPr="005245D8">
              <w:rPr>
                <w:rFonts w:asciiTheme="minorHAnsi" w:hAnsiTheme="minorHAnsi" w:cstheme="minorHAnsi"/>
              </w:rPr>
              <w:t>DCSA UNIVERSIDAD DE GUANAJUATO. CAMPUS CELAYA- SALVATIERRA</w:t>
            </w:r>
          </w:p>
          <w:p w14:paraId="4FB5B5DB" w14:textId="0CF16F7C" w:rsidR="003D1B71" w:rsidRPr="00665F95" w:rsidRDefault="003D1B71" w:rsidP="00A4512E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jc w:val="both"/>
            </w:pPr>
          </w:p>
          <w:p w14:paraId="090E7492" w14:textId="12C57192" w:rsidR="003D1B71" w:rsidRPr="00F20161" w:rsidRDefault="005245D8" w:rsidP="00A4512E">
            <w:pPr>
              <w:pStyle w:val="Ttulo2"/>
              <w:jc w:val="both"/>
            </w:pPr>
            <w:r>
              <w:t>Capacidades y Aptitudes Personales</w:t>
            </w:r>
          </w:p>
          <w:p w14:paraId="07FFEE75" w14:textId="0A4B7704" w:rsidR="005245D8" w:rsidRPr="005245D8" w:rsidRDefault="005245D8" w:rsidP="00A4512E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</w:t>
            </w:r>
            <w:r w:rsidRPr="005245D8">
              <w:rPr>
                <w:rFonts w:asciiTheme="minorHAnsi" w:hAnsiTheme="minorHAnsi" w:cstheme="minorHAnsi"/>
              </w:rPr>
              <w:t>ersona responsable, capacitada para intervenir, llevar a cabo o integrarse a proyectos de forma proactiva. facilidad para adaptarse según el trabajo requerido o en cuanto se refiere a nuevos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Pr="005245D8">
              <w:rPr>
                <w:rFonts w:asciiTheme="minorHAnsi" w:hAnsiTheme="minorHAnsi" w:cstheme="minorHAnsi"/>
              </w:rPr>
              <w:t>aprendizajes, sean estos métodos o técnicas</w:t>
            </w:r>
            <w:r>
              <w:rPr>
                <w:rFonts w:ascii="Arial" w:hAnsi="Arial" w:cs="Arial"/>
              </w:rPr>
              <w:t>.</w:t>
            </w:r>
          </w:p>
          <w:p w14:paraId="0A9AA8A2" w14:textId="026692AD" w:rsidR="003D1B71" w:rsidRPr="00665F95" w:rsidRDefault="003D1B71" w:rsidP="00A4512E">
            <w:pPr>
              <w:spacing w:line="216" w:lineRule="auto"/>
              <w:jc w:val="both"/>
            </w:pPr>
          </w:p>
          <w:p w14:paraId="5AC5A36F" w14:textId="5455FBC3" w:rsidR="00A4512E" w:rsidRPr="00F20161" w:rsidRDefault="00A4512E" w:rsidP="00A4512E">
            <w:pPr>
              <w:pStyle w:val="Ttulo2"/>
              <w:jc w:val="both"/>
            </w:pPr>
            <w:r>
              <w:t>Capacidades y Aptitudes Sociales</w:t>
            </w:r>
          </w:p>
          <w:p w14:paraId="5BF5F8D7" w14:textId="77777777" w:rsidR="003D1B71" w:rsidRDefault="003D1B71" w:rsidP="00A4512E">
            <w:pPr>
              <w:spacing w:line="216" w:lineRule="auto"/>
              <w:jc w:val="both"/>
              <w:rPr>
                <w:sz w:val="24"/>
                <w:szCs w:val="24"/>
              </w:rPr>
            </w:pPr>
          </w:p>
          <w:p w14:paraId="065847EB" w14:textId="5816C574" w:rsidR="00A4512E" w:rsidRPr="007676E9" w:rsidRDefault="00A4512E" w:rsidP="00A4512E">
            <w:pPr>
              <w:rPr>
                <w:rFonts w:asciiTheme="minorHAnsi" w:hAnsiTheme="minorHAnsi" w:cstheme="minorHAnsi"/>
              </w:rPr>
            </w:pPr>
            <w:r w:rsidRPr="007676E9">
              <w:rPr>
                <w:rFonts w:asciiTheme="minorHAnsi" w:hAnsiTheme="minorHAnsi" w:cstheme="minorHAnsi"/>
              </w:rPr>
              <w:t>Persona sociable, capaz de empatizar con las personas del entorno laboral al fin de generar un ambiente positivo, en el cual la cooperatividad y el trabajo en equipo son la base para generar   resultados eficientes dentro de la empresa.</w:t>
            </w:r>
          </w:p>
          <w:p w14:paraId="7CA1E04F" w14:textId="77777777" w:rsidR="00A4512E" w:rsidRDefault="00A4512E" w:rsidP="00A4512E"/>
          <w:p w14:paraId="3E2FB43D" w14:textId="0841B629" w:rsidR="00A4512E" w:rsidRPr="00665F95" w:rsidRDefault="00A4512E" w:rsidP="00A4512E">
            <w:pPr>
              <w:spacing w:line="216" w:lineRule="auto"/>
              <w:jc w:val="both"/>
              <w:rPr>
                <w:sz w:val="24"/>
                <w:szCs w:val="24"/>
              </w:rPr>
            </w:pPr>
          </w:p>
        </w:tc>
      </w:tr>
      <w:tr w:rsidR="005245D8" w:rsidRPr="00CA16E3" w14:paraId="58838F87" w14:textId="77777777" w:rsidTr="00A158B7">
        <w:trPr>
          <w:trHeight w:val="1589"/>
        </w:trPr>
        <w:tc>
          <w:tcPr>
            <w:tcW w:w="3662" w:type="dxa"/>
            <w:gridSpan w:val="3"/>
            <w:tcBorders>
              <w:bottom w:val="nil"/>
            </w:tcBorders>
          </w:tcPr>
          <w:p w14:paraId="762ADCD0" w14:textId="77777777" w:rsidR="005245D8" w:rsidRPr="00665F95" w:rsidRDefault="005245D8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5660089" w14:textId="77777777" w:rsidR="005245D8" w:rsidRPr="00665F95" w:rsidRDefault="005245D8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Borders>
              <w:bottom w:val="nil"/>
            </w:tcBorders>
            <w:vAlign w:val="bottom"/>
          </w:tcPr>
          <w:p w14:paraId="152F740B" w14:textId="77777777" w:rsidR="005245D8" w:rsidRPr="00F20161" w:rsidRDefault="005245D8" w:rsidP="00F20161">
            <w:pPr>
              <w:pStyle w:val="Ttulo2"/>
            </w:pPr>
          </w:p>
        </w:tc>
      </w:tr>
      <w:tr w:rsidR="00C777AD" w:rsidRPr="00CA16E3" w14:paraId="6647ED15" w14:textId="77777777" w:rsidTr="00A158B7">
        <w:trPr>
          <w:trHeight w:val="1589"/>
        </w:trPr>
        <w:tc>
          <w:tcPr>
            <w:tcW w:w="3662" w:type="dxa"/>
            <w:gridSpan w:val="3"/>
            <w:tcBorders>
              <w:bottom w:val="nil"/>
            </w:tcBorders>
          </w:tcPr>
          <w:p w14:paraId="0FAB494C" w14:textId="77777777" w:rsidR="00C777AD" w:rsidRPr="00665F95" w:rsidRDefault="00C777AD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9279E2F" w14:textId="77777777" w:rsidR="00C777AD" w:rsidRPr="00665F95" w:rsidRDefault="00C777AD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  <w:tcBorders>
              <w:bottom w:val="nil"/>
            </w:tcBorders>
            <w:vAlign w:val="bottom"/>
          </w:tcPr>
          <w:p w14:paraId="3FEC460B" w14:textId="77777777" w:rsidR="00C777AD" w:rsidRPr="00F20161" w:rsidRDefault="00C777AD" w:rsidP="00F20161">
            <w:pPr>
              <w:pStyle w:val="Ttulo2"/>
            </w:pPr>
          </w:p>
        </w:tc>
      </w:tr>
      <w:tr w:rsidR="003D1B71" w:rsidRPr="00CA16E3" w14:paraId="4F7ED295" w14:textId="77777777" w:rsidTr="00491F5C">
        <w:trPr>
          <w:trHeight w:val="1350"/>
        </w:trPr>
        <w:tc>
          <w:tcPr>
            <w:tcW w:w="720" w:type="dxa"/>
          </w:tcPr>
          <w:p w14:paraId="0A420C4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2DD426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1D4A3281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2804FB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2A2B5E3" w14:textId="77777777" w:rsidTr="00491F5C">
        <w:trPr>
          <w:trHeight w:val="743"/>
        </w:trPr>
        <w:tc>
          <w:tcPr>
            <w:tcW w:w="720" w:type="dxa"/>
          </w:tcPr>
          <w:p w14:paraId="4F61735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891FEC8" w14:textId="4D8C2D0C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3DBAE6DF" w14:textId="75DCC019" w:rsidR="00E7542E" w:rsidRPr="00CA16E3" w:rsidRDefault="00E7542E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4637DF4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87DF16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8092A5C" w14:textId="77777777" w:rsidTr="003D1B71">
        <w:trPr>
          <w:trHeight w:val="183"/>
        </w:trPr>
        <w:tc>
          <w:tcPr>
            <w:tcW w:w="720" w:type="dxa"/>
          </w:tcPr>
          <w:p w14:paraId="7728AB84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E48CFE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A5DA35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51391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06CED9D" w14:textId="77777777" w:rsidTr="003D1B71">
        <w:trPr>
          <w:trHeight w:val="624"/>
        </w:trPr>
        <w:tc>
          <w:tcPr>
            <w:tcW w:w="720" w:type="dxa"/>
          </w:tcPr>
          <w:p w14:paraId="22AAEC0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22CC160" w14:textId="77777777" w:rsidR="003D1B71" w:rsidRPr="00CA16E3" w:rsidRDefault="003D1B71" w:rsidP="00491F5C">
            <w:pPr>
              <w:pStyle w:val="Informacin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264616F" wp14:editId="1FFAB4D2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B8A9C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A033FA3" w14:textId="485AC3A6" w:rsidR="003D1B71" w:rsidRPr="007676E9" w:rsidRDefault="00E7542E" w:rsidP="00380FD1">
            <w:pPr>
              <w:pStyle w:val="Informacin"/>
              <w:rPr>
                <w:b/>
                <w:bCs/>
                <w:lang w:val="es-ES_tradnl"/>
              </w:rPr>
            </w:pPr>
            <w:r w:rsidRPr="007676E9">
              <w:rPr>
                <w:b/>
                <w:bCs/>
                <w:lang w:val="es-ES_tradnl"/>
              </w:rPr>
              <w:t>4641064851</w:t>
            </w:r>
          </w:p>
        </w:tc>
        <w:tc>
          <w:tcPr>
            <w:tcW w:w="423" w:type="dxa"/>
            <w:vMerge/>
          </w:tcPr>
          <w:p w14:paraId="49AD402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683269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92F36DF" w14:textId="77777777" w:rsidTr="003D1B71">
        <w:trPr>
          <w:trHeight w:val="183"/>
        </w:trPr>
        <w:tc>
          <w:tcPr>
            <w:tcW w:w="720" w:type="dxa"/>
          </w:tcPr>
          <w:p w14:paraId="2DE469B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EB773F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EE9455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616F12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8B5CE62" w14:textId="77777777" w:rsidTr="003D1B71">
        <w:trPr>
          <w:trHeight w:val="633"/>
        </w:trPr>
        <w:tc>
          <w:tcPr>
            <w:tcW w:w="720" w:type="dxa"/>
          </w:tcPr>
          <w:p w14:paraId="4358D59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06CDC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FF7996E" wp14:editId="08C5F332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B76C66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A106565" w14:textId="4CC92BA9" w:rsidR="003D1B71" w:rsidRPr="007676E9" w:rsidRDefault="00E7542E" w:rsidP="00380FD1">
            <w:pPr>
              <w:pStyle w:val="Informacin"/>
              <w:rPr>
                <w:b/>
                <w:bCs/>
                <w:lang w:val="es-ES_tradnl"/>
              </w:rPr>
            </w:pPr>
            <w:r w:rsidRPr="007676E9">
              <w:rPr>
                <w:b/>
                <w:bCs/>
                <w:lang w:val="es-ES_tradnl"/>
              </w:rPr>
              <w:t>lupisframon88@hotmail.com</w:t>
            </w:r>
          </w:p>
        </w:tc>
        <w:tc>
          <w:tcPr>
            <w:tcW w:w="423" w:type="dxa"/>
            <w:vMerge/>
          </w:tcPr>
          <w:p w14:paraId="020E85F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236505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3C95E0A" w14:textId="77777777" w:rsidTr="003D1B71">
        <w:trPr>
          <w:trHeight w:val="174"/>
        </w:trPr>
        <w:tc>
          <w:tcPr>
            <w:tcW w:w="720" w:type="dxa"/>
          </w:tcPr>
          <w:p w14:paraId="71BB8B3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2D7CA4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B77691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F07A81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85D0524" w14:textId="77777777" w:rsidTr="003D1B71">
        <w:trPr>
          <w:trHeight w:val="633"/>
        </w:trPr>
        <w:tc>
          <w:tcPr>
            <w:tcW w:w="720" w:type="dxa"/>
          </w:tcPr>
          <w:p w14:paraId="1F2988F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7792635" w14:textId="0A5AB305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1DBB7FFF" w14:textId="205B87DF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3D2A0AB7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0E9E75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7676E9" w:rsidRPr="00CA16E3" w14:paraId="2D382B63" w14:textId="77777777" w:rsidTr="003D1B71">
        <w:trPr>
          <w:trHeight w:val="633"/>
        </w:trPr>
        <w:tc>
          <w:tcPr>
            <w:tcW w:w="720" w:type="dxa"/>
          </w:tcPr>
          <w:p w14:paraId="241BF67C" w14:textId="77777777" w:rsidR="007676E9" w:rsidRPr="00CA16E3" w:rsidRDefault="007676E9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FCBAEB0" w14:textId="77777777" w:rsidR="007676E9" w:rsidRPr="00CA16E3" w:rsidRDefault="007676E9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23F991C2" w14:textId="77777777" w:rsidR="007676E9" w:rsidRPr="00CA16E3" w:rsidRDefault="007676E9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</w:tcPr>
          <w:p w14:paraId="38598C5B" w14:textId="77777777" w:rsidR="007676E9" w:rsidRPr="00CA16E3" w:rsidRDefault="007676E9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E6A4078" w14:textId="77777777" w:rsidR="007676E9" w:rsidRPr="00CA16E3" w:rsidRDefault="007676E9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9F9963F" w14:textId="77777777" w:rsidTr="00665F95">
        <w:trPr>
          <w:trHeight w:val="4071"/>
        </w:trPr>
        <w:tc>
          <w:tcPr>
            <w:tcW w:w="720" w:type="dxa"/>
          </w:tcPr>
          <w:p w14:paraId="239B1EAE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0F4C29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18D907D9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90EDB2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705C221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A94274" w14:textId="77777777" w:rsidR="00206B03" w:rsidRDefault="00206B03" w:rsidP="00590471">
      <w:r>
        <w:separator/>
      </w:r>
    </w:p>
  </w:endnote>
  <w:endnote w:type="continuationSeparator" w:id="0">
    <w:p w14:paraId="33B875A3" w14:textId="77777777" w:rsidR="00206B03" w:rsidRDefault="00206B0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6B198" w14:textId="77777777" w:rsidR="00206B03" w:rsidRDefault="00206B03" w:rsidP="00590471">
      <w:r>
        <w:separator/>
      </w:r>
    </w:p>
  </w:footnote>
  <w:footnote w:type="continuationSeparator" w:id="0">
    <w:p w14:paraId="6C07161F" w14:textId="77777777" w:rsidR="00206B03" w:rsidRDefault="00206B0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3168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F0250AC" wp14:editId="56DDB112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79E3E2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DD441A"/>
    <w:multiLevelType w:val="hybridMultilevel"/>
    <w:tmpl w:val="043003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10552"/>
    <w:multiLevelType w:val="hybridMultilevel"/>
    <w:tmpl w:val="80FE11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2E400BC"/>
    <w:multiLevelType w:val="hybridMultilevel"/>
    <w:tmpl w:val="EFCAE2FE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C6628B5"/>
    <w:multiLevelType w:val="hybridMultilevel"/>
    <w:tmpl w:val="E1A4FD5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5CA0539"/>
    <w:multiLevelType w:val="hybridMultilevel"/>
    <w:tmpl w:val="F0AECD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8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6"/>
  </w:num>
  <w:num w:numId="16">
    <w:abstractNumId w:val="13"/>
  </w:num>
  <w:num w:numId="17">
    <w:abstractNumId w:val="15"/>
  </w:num>
  <w:num w:numId="18">
    <w:abstractNumId w:val="19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2E"/>
    <w:rsid w:val="00060042"/>
    <w:rsid w:val="000655CA"/>
    <w:rsid w:val="0008685D"/>
    <w:rsid w:val="00090860"/>
    <w:rsid w:val="00112FD7"/>
    <w:rsid w:val="00150ABD"/>
    <w:rsid w:val="001946FC"/>
    <w:rsid w:val="00206B03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91F5C"/>
    <w:rsid w:val="004E158A"/>
    <w:rsid w:val="005245D8"/>
    <w:rsid w:val="005446BD"/>
    <w:rsid w:val="00565C77"/>
    <w:rsid w:val="0056708E"/>
    <w:rsid w:val="005801E5"/>
    <w:rsid w:val="00590471"/>
    <w:rsid w:val="005D01FA"/>
    <w:rsid w:val="00623FC5"/>
    <w:rsid w:val="00653E17"/>
    <w:rsid w:val="00665F95"/>
    <w:rsid w:val="006A08E8"/>
    <w:rsid w:val="006D79A8"/>
    <w:rsid w:val="0072353B"/>
    <w:rsid w:val="007318B1"/>
    <w:rsid w:val="007575B6"/>
    <w:rsid w:val="007676E9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512E"/>
    <w:rsid w:val="00A47A8D"/>
    <w:rsid w:val="00A60582"/>
    <w:rsid w:val="00AC6C7E"/>
    <w:rsid w:val="00B4158A"/>
    <w:rsid w:val="00B6466C"/>
    <w:rsid w:val="00BB1B5D"/>
    <w:rsid w:val="00BC22C7"/>
    <w:rsid w:val="00BD195A"/>
    <w:rsid w:val="00C07240"/>
    <w:rsid w:val="00C14078"/>
    <w:rsid w:val="00C777AD"/>
    <w:rsid w:val="00CA16E3"/>
    <w:rsid w:val="00CB431D"/>
    <w:rsid w:val="00CE1E3D"/>
    <w:rsid w:val="00D0373F"/>
    <w:rsid w:val="00D053FA"/>
    <w:rsid w:val="00D25D0B"/>
    <w:rsid w:val="00DC3F0A"/>
    <w:rsid w:val="00E26AED"/>
    <w:rsid w:val="00E73AB8"/>
    <w:rsid w:val="00E7542E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7DC2E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IANO\AppData\Local\Microsoft\Office\16.0\DTS\es-ES%7b33E8615A-3F40-43F0-9ED2-71BBE83EFF05%7d\%7b59C1127E-0676-4D22-9FA8-992584303BA6%7d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F250389224348E0A2E929F2595B67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97AA22-08DC-4E76-A9ED-50F04349944E}"/>
      </w:docPartPr>
      <w:docPartBody>
        <w:p w:rsidR="00C24CEF" w:rsidRDefault="00C24CEF">
          <w:pPr>
            <w:pStyle w:val="EF250389224348E0A2E929F2595B6715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CEF"/>
    <w:rsid w:val="00851616"/>
    <w:rsid w:val="00864577"/>
    <w:rsid w:val="00C2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6B6E10EDCA46A4BEF10EEA993C2086">
    <w:name w:val="196B6E10EDCA46A4BEF10EEA993C2086"/>
  </w:style>
  <w:style w:type="paragraph" w:customStyle="1" w:styleId="0565C0A65AC247789D7CD672953FF379">
    <w:name w:val="0565C0A65AC247789D7CD672953FF379"/>
  </w:style>
  <w:style w:type="paragraph" w:customStyle="1" w:styleId="E1513E80E51B4898B642E717DD7A2DCC">
    <w:name w:val="E1513E80E51B4898B642E717DD7A2DCC"/>
  </w:style>
  <w:style w:type="paragraph" w:customStyle="1" w:styleId="6F44DDD135264BD78322CE4AF7840C1A">
    <w:name w:val="6F44DDD135264BD78322CE4AF7840C1A"/>
  </w:style>
  <w:style w:type="paragraph" w:customStyle="1" w:styleId="04600A8465E44CCE91AA17EBA1ED423D">
    <w:name w:val="04600A8465E44CCE91AA17EBA1ED423D"/>
  </w:style>
  <w:style w:type="paragraph" w:customStyle="1" w:styleId="21FC08100301429FB181D4880ADF9014">
    <w:name w:val="21FC08100301429FB181D4880ADF9014"/>
  </w:style>
  <w:style w:type="paragraph" w:customStyle="1" w:styleId="2BA22ED761B24227BDABBD07F0ECD9B9">
    <w:name w:val="2BA22ED761B24227BDABBD07F0ECD9B9"/>
  </w:style>
  <w:style w:type="paragraph" w:customStyle="1" w:styleId="C1233E4587E64930BF14F125452E9CE6">
    <w:name w:val="C1233E4587E64930BF14F125452E9CE6"/>
  </w:style>
  <w:style w:type="paragraph" w:customStyle="1" w:styleId="C6EA415EF0184B99A4BB34EA99724AF4">
    <w:name w:val="C6EA415EF0184B99A4BB34EA99724AF4"/>
  </w:style>
  <w:style w:type="paragraph" w:customStyle="1" w:styleId="31FC7570C2F04012A7DE547949DEB44E">
    <w:name w:val="31FC7570C2F04012A7DE547949DEB44E"/>
  </w:style>
  <w:style w:type="paragraph" w:customStyle="1" w:styleId="94894F15BF364E74A1A12FC4A4641737">
    <w:name w:val="94894F15BF364E74A1A12FC4A4641737"/>
  </w:style>
  <w:style w:type="paragraph" w:customStyle="1" w:styleId="D0A1A5B4226F4961A28DF2EFF80FD4E2">
    <w:name w:val="D0A1A5B4226F4961A28DF2EFF80FD4E2"/>
  </w:style>
  <w:style w:type="paragraph" w:customStyle="1" w:styleId="B368FBAA891B4E2E835E8D7F89EF2F7E">
    <w:name w:val="B368FBAA891B4E2E835E8D7F89EF2F7E"/>
  </w:style>
  <w:style w:type="paragraph" w:customStyle="1" w:styleId="6E716880A9244F5A91389043C9F72BD9">
    <w:name w:val="6E716880A9244F5A91389043C9F72BD9"/>
  </w:style>
  <w:style w:type="paragraph" w:customStyle="1" w:styleId="C0209E5B9D1B4D63AE5EB9D5241E1302">
    <w:name w:val="C0209E5B9D1B4D63AE5EB9D5241E1302"/>
  </w:style>
  <w:style w:type="paragraph" w:customStyle="1" w:styleId="E27CA93EF0B449AC8712A675B1EF922F">
    <w:name w:val="E27CA93EF0B449AC8712A675B1EF922F"/>
  </w:style>
  <w:style w:type="paragraph" w:customStyle="1" w:styleId="2290A655FE314A0F83A29F7E9960032F">
    <w:name w:val="2290A655FE314A0F83A29F7E9960032F"/>
  </w:style>
  <w:style w:type="paragraph" w:customStyle="1" w:styleId="6FD72EE3552A4760BFF5A1E149382460">
    <w:name w:val="6FD72EE3552A4760BFF5A1E149382460"/>
  </w:style>
  <w:style w:type="paragraph" w:customStyle="1" w:styleId="B080EAD8C3DE4AD4BBD1EB80B2F5AFC7">
    <w:name w:val="B080EAD8C3DE4AD4BBD1EB80B2F5AFC7"/>
  </w:style>
  <w:style w:type="paragraph" w:customStyle="1" w:styleId="EF250389224348E0A2E929F2595B6715">
    <w:name w:val="EF250389224348E0A2E929F2595B6715"/>
  </w:style>
  <w:style w:type="paragraph" w:customStyle="1" w:styleId="1BEB231B3FCD40C1A54405E01F8F4F4E">
    <w:name w:val="1BEB231B3FCD40C1A54405E01F8F4F4E"/>
  </w:style>
  <w:style w:type="paragraph" w:customStyle="1" w:styleId="8EFC9A4E63BA477D8DADF1B379A2614E">
    <w:name w:val="8EFC9A4E63BA477D8DADF1B379A2614E"/>
  </w:style>
  <w:style w:type="paragraph" w:customStyle="1" w:styleId="C77A5759A06847AABFBE2C25B54AC0B2">
    <w:name w:val="C77A5759A06847AABFBE2C25B54AC0B2"/>
  </w:style>
  <w:style w:type="paragraph" w:customStyle="1" w:styleId="FEBD488A9021494AAAED702208798ABE">
    <w:name w:val="FEBD488A9021494AAAED702208798ABE"/>
  </w:style>
  <w:style w:type="paragraph" w:customStyle="1" w:styleId="6B29A8311EB542B9996C96BB965A5D0C">
    <w:name w:val="6B29A8311EB542B9996C96BB965A5D0C"/>
  </w:style>
  <w:style w:type="paragraph" w:customStyle="1" w:styleId="69246C9F3F87405A90A4F50B3E60AA9F">
    <w:name w:val="69246C9F3F87405A90A4F50B3E60AA9F"/>
  </w:style>
  <w:style w:type="paragraph" w:customStyle="1" w:styleId="22EF89C2B13D493FBE8F3BF0F70E271A">
    <w:name w:val="22EF89C2B13D493FBE8F3BF0F70E271A"/>
  </w:style>
  <w:style w:type="paragraph" w:customStyle="1" w:styleId="BA22077230D04A21A788A9A3FA57BCCF">
    <w:name w:val="BA22077230D04A21A788A9A3FA57BCCF"/>
  </w:style>
  <w:style w:type="paragraph" w:customStyle="1" w:styleId="32B2A8C5703B47E694C1D0A336CB1D15">
    <w:name w:val="32B2A8C5703B47E694C1D0A336CB1D15"/>
  </w:style>
  <w:style w:type="paragraph" w:customStyle="1" w:styleId="641207D354774610A68A3CF16A674B96">
    <w:name w:val="641207D354774610A68A3CF16A674B96"/>
  </w:style>
  <w:style w:type="paragraph" w:customStyle="1" w:styleId="6798574294164A808CF7B8ABD4799BC6">
    <w:name w:val="6798574294164A808CF7B8ABD4799BC6"/>
  </w:style>
  <w:style w:type="paragraph" w:customStyle="1" w:styleId="B28568A210D143738F0D0B7967760712">
    <w:name w:val="B28568A210D143738F0D0B7967760712"/>
  </w:style>
  <w:style w:type="paragraph" w:customStyle="1" w:styleId="D2CEB99F771B46FAB7FF0CC0C753E33D">
    <w:name w:val="D2CEB99F771B46FAB7FF0CC0C753E33D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D6BE5CA2D63446A8027EEC4D5923055">
    <w:name w:val="6D6BE5CA2D63446A8027EEC4D59230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{59C1127E-0676-4D22-9FA8-992584303BA6}tf78128832</Template>
  <TotalTime>0</TotalTime>
  <Pages>2</Pages>
  <Words>314</Words>
  <Characters>1727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2020-09-01T14:07:00Z</dcterms:created>
  <dcterms:modified xsi:type="dcterms:W3CDTF">2020-09-14T15:11:00Z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