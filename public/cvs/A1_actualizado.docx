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F32A35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D80390" w:rsidRDefault="00A200E6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MX" w:eastAsia="es-MX"/>
              </w:rPr>
              <w:drawing>
                <wp:anchor distT="0" distB="0" distL="114300" distR="114300" simplePos="0" relativeHeight="251659264" behindDoc="0" locked="0" layoutInCell="1" allowOverlap="1" wp14:anchorId="0533E1E0" wp14:editId="326CFE08">
                  <wp:simplePos x="0" y="0"/>
                  <wp:positionH relativeFrom="column">
                    <wp:posOffset>-24028</wp:posOffset>
                  </wp:positionH>
                  <wp:positionV relativeFrom="paragraph">
                    <wp:posOffset>81955</wp:posOffset>
                  </wp:positionV>
                  <wp:extent cx="1522730" cy="1621790"/>
                  <wp:effectExtent l="0" t="0" r="1270" b="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0140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77"/>
                          <a:stretch/>
                        </pic:blipFill>
                        <pic:spPr bwMode="auto">
                          <a:xfrm flipV="1">
                            <a:off x="0" y="0"/>
                            <a:ext cx="1522730" cy="1621790"/>
                          </a:xfrm>
                          <a:prstGeom prst="flowChartConnector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80390" w:rsidRPr="00D80390" w:rsidRDefault="00D80390" w:rsidP="00D80390"/>
          <w:p w:rsidR="00D80390" w:rsidRDefault="00D80390" w:rsidP="00D80390"/>
          <w:p w:rsidR="003D1B71" w:rsidRPr="00D80390" w:rsidRDefault="003D1B71" w:rsidP="00D80390">
            <w:pPr>
              <w:jc w:val="center"/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F32A35" w:rsidP="0084721B">
            <w:pPr>
              <w:pStyle w:val="Puesto"/>
            </w:pPr>
            <w:r>
              <w:t xml:space="preserve">Marina </w:t>
            </w:r>
            <w:r w:rsidR="003D1B71" w:rsidRPr="00665F95">
              <w:rPr>
                <w:lang w:bidi="es-ES"/>
              </w:rPr>
              <w:br/>
            </w:r>
            <w:r>
              <w:t>Hernández Aguilera</w:t>
            </w:r>
          </w:p>
        </w:tc>
      </w:tr>
      <w:tr w:rsidR="003D1B71" w:rsidRPr="00CA16E3" w:rsidTr="00F32A35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0B700D" w:rsidRPr="000B700D" w:rsidRDefault="003D1B71" w:rsidP="000B700D">
            <w:pPr>
              <w:pStyle w:val="Ttulo2"/>
            </w:pPr>
            <w:r w:rsidRPr="00F20161">
              <w:t>Experiencia</w:t>
            </w:r>
          </w:p>
          <w:p w:rsidR="003D1B71" w:rsidRPr="00665F95" w:rsidRDefault="000B700D" w:rsidP="00665F95">
            <w:pPr>
              <w:pStyle w:val="Fechas"/>
              <w:spacing w:line="216" w:lineRule="auto"/>
            </w:pPr>
            <w:r>
              <w:t>2001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2005</w:t>
            </w:r>
          </w:p>
          <w:p w:rsidR="003D1B71" w:rsidRPr="00665F95" w:rsidRDefault="000B700D" w:rsidP="00665F95">
            <w:pPr>
              <w:pStyle w:val="Experiencia"/>
              <w:spacing w:line="216" w:lineRule="auto"/>
            </w:pPr>
            <w:r>
              <w:t>Encargada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Auxiliar de Laboratorio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Preparatoria Salmantina</w:t>
            </w:r>
            <w:r w:rsidR="00DA7919">
              <w:t xml:space="preserve"> Actualización de cuadernillos y prácticas de laboratorio Anatomía y Fisiología I, II, Biología I</w:t>
            </w:r>
            <w:proofErr w:type="gramStart"/>
            <w:r w:rsidR="00DA7919">
              <w:t>,II</w:t>
            </w:r>
            <w:proofErr w:type="gramEnd"/>
            <w:r w:rsidR="00DA7919">
              <w:t>, Ecología, Química I,II,III,IV.</w:t>
            </w:r>
          </w:p>
          <w:p w:rsidR="003D1B71" w:rsidRPr="00665F95" w:rsidRDefault="00BE2A65" w:rsidP="00665F95">
            <w:pPr>
              <w:pStyle w:val="Fechas"/>
              <w:spacing w:line="216" w:lineRule="auto"/>
            </w:pPr>
            <w:r>
              <w:t>1990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2020</w:t>
            </w:r>
          </w:p>
          <w:p w:rsidR="003D1B71" w:rsidRPr="00665F95" w:rsidRDefault="00D0373F" w:rsidP="00665F95">
            <w:pPr>
              <w:pStyle w:val="Experiencia"/>
              <w:spacing w:line="216" w:lineRule="auto"/>
            </w:pPr>
            <w:r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D80390">
              <w:rPr>
                <w:rStyle w:val="Textoennegrita"/>
                <w:rFonts w:eastAsia="Calibri"/>
                <w:lang w:bidi="es-ES"/>
              </w:rPr>
              <w:t>Manejo y dispensación de recetas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 w:rsidR="00D80390">
              <w:t>Atención al público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 w:rsidR="00D80390">
              <w:t>Sol Consultorio Homeopático (antes Farmacia Homeopática)</w:t>
            </w:r>
            <w:r w:rsidR="00DA7919">
              <w:t>, Inventarios, Requisiciones, Manuales de procedimientos.</w:t>
            </w:r>
          </w:p>
          <w:sdt>
            <w:sdtPr>
              <w:id w:val="-1554227259"/>
              <w:placeholder>
                <w:docPart w:val="BC60DA74CB924FD1BE715BCF34AA9C02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D80390" w:rsidRPr="00D80390" w:rsidRDefault="00855EBA" w:rsidP="00D80390">
            <w:pPr>
              <w:pStyle w:val="Listaconvietas"/>
              <w:spacing w:line="216" w:lineRule="auto"/>
              <w:rPr>
                <w:bCs/>
              </w:rPr>
            </w:pPr>
            <w:r>
              <w:rPr>
                <w:bCs/>
              </w:rPr>
              <w:t>19</w:t>
            </w:r>
            <w:r w:rsidR="00D80390" w:rsidRPr="00D80390">
              <w:rPr>
                <w:bCs/>
              </w:rPr>
              <w:t xml:space="preserve">90 al </w:t>
            </w:r>
            <w:r>
              <w:rPr>
                <w:bCs/>
              </w:rPr>
              <w:t>19</w:t>
            </w:r>
            <w:r w:rsidR="00D80390" w:rsidRPr="00D80390">
              <w:rPr>
                <w:bCs/>
              </w:rPr>
              <w:t>92 Secretaria en academia comercial Ricardo rubio</w:t>
            </w:r>
            <w:r w:rsidR="00113D0C">
              <w:rPr>
                <w:bCs/>
              </w:rPr>
              <w:t xml:space="preserve"> Diploma</w:t>
            </w:r>
          </w:p>
          <w:p w:rsidR="00D80390" w:rsidRPr="00D80390" w:rsidRDefault="00855EBA" w:rsidP="00D80390">
            <w:pPr>
              <w:pStyle w:val="Listaconvietas"/>
              <w:spacing w:line="216" w:lineRule="auto"/>
            </w:pPr>
            <w:r>
              <w:t>19</w:t>
            </w:r>
            <w:r w:rsidR="00D80390" w:rsidRPr="00D80390">
              <w:t>92-</w:t>
            </w:r>
            <w:r>
              <w:t>19</w:t>
            </w:r>
            <w:r w:rsidR="00D80390" w:rsidRPr="00D80390">
              <w:t xml:space="preserve">95 </w:t>
            </w:r>
            <w:proofErr w:type="spellStart"/>
            <w:r w:rsidR="00D80390" w:rsidRPr="00D80390">
              <w:t>Cetis</w:t>
            </w:r>
            <w:proofErr w:type="spellEnd"/>
            <w:r w:rsidR="00D80390" w:rsidRPr="00D80390">
              <w:t xml:space="preserve"> No. 62 Bachillerato Técnico, Título y cédula prácticas profesionales en laboratorio del IMSS</w:t>
            </w:r>
          </w:p>
          <w:p w:rsidR="00D80390" w:rsidRPr="00D80390" w:rsidRDefault="00855EBA" w:rsidP="00D80390">
            <w:pPr>
              <w:pStyle w:val="Listaconvietas"/>
              <w:spacing w:line="216" w:lineRule="auto"/>
            </w:pPr>
            <w:r>
              <w:t>20</w:t>
            </w:r>
            <w:r w:rsidR="00113D0C">
              <w:t>04-</w:t>
            </w:r>
            <w:r>
              <w:t>20</w:t>
            </w:r>
            <w:bookmarkStart w:id="0" w:name="_GoBack"/>
            <w:bookmarkEnd w:id="0"/>
            <w:r w:rsidR="00113D0C">
              <w:t>08</w:t>
            </w:r>
            <w:r w:rsidR="00D80390" w:rsidRPr="00D80390">
              <w:t xml:space="preserve"> UNIDEG </w:t>
            </w:r>
            <w:r w:rsidR="00113D0C">
              <w:t>centro Irapuato TSU agroindustria certificado</w:t>
            </w:r>
          </w:p>
          <w:p w:rsidR="00D80390" w:rsidRPr="00D80390" w:rsidRDefault="00D80390" w:rsidP="00D80390">
            <w:pPr>
              <w:pStyle w:val="Listaconvietas"/>
              <w:spacing w:line="216" w:lineRule="auto"/>
              <w:rPr>
                <w:lang w:val="es-MX"/>
              </w:rPr>
            </w:pPr>
            <w:r w:rsidRPr="00D80390">
              <w:t xml:space="preserve">2008Curso Taller de manejo y dispensación de medicamento impartido por el </w:t>
            </w:r>
            <w:r w:rsidRPr="00D80390">
              <w:rPr>
                <w:lang w:val="es-MX"/>
              </w:rPr>
              <w:t xml:space="preserve">Dr. José Carmen Gutiérrez Meza Inspector Sanitario de </w:t>
            </w:r>
            <w:smartTag w:uri="urn:schemas-microsoft-com:office:smarttags" w:element="PersonName">
              <w:smartTagPr>
                <w:attr w:name="ProductID" w:val="la V Jurisdicci￳n"/>
              </w:smartTagPr>
              <w:r w:rsidRPr="00D80390">
                <w:rPr>
                  <w:lang w:val="es-MX"/>
                </w:rPr>
                <w:t>la V Jurisdicción</w:t>
              </w:r>
            </w:smartTag>
            <w:r w:rsidRPr="00D80390">
              <w:rPr>
                <w:lang w:val="es-MX"/>
              </w:rPr>
              <w:t xml:space="preserve"> Sanitaria</w:t>
            </w:r>
          </w:p>
          <w:p w:rsidR="00D80390" w:rsidRPr="00D80390" w:rsidRDefault="00D80390" w:rsidP="00D80390">
            <w:pPr>
              <w:pStyle w:val="Listaconvietas"/>
              <w:spacing w:line="216" w:lineRule="auto"/>
            </w:pPr>
            <w:r w:rsidRPr="00D80390">
              <w:t>Cur</w:t>
            </w:r>
            <w:r>
              <w:t>so de inglés nivel 4 en extensión de la universidad de G</w:t>
            </w:r>
            <w:r w:rsidRPr="00D80390">
              <w:t>uanajuato</w:t>
            </w:r>
          </w:p>
          <w:sdt>
            <w:sdtPr>
              <w:id w:val="1374043770"/>
              <w:placeholder>
                <w:docPart w:val="D2BE5181A6194168AEBD2BD850EE8898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:rsidR="003D1B71" w:rsidRDefault="00113D0C" w:rsidP="00113D0C">
            <w:pPr>
              <w:spacing w:line="216" w:lineRule="auto"/>
            </w:pPr>
            <w:r w:rsidRPr="00113D0C">
              <w:rPr>
                <w:sz w:val="24"/>
                <w:szCs w:val="24"/>
              </w:rPr>
              <w:t>Verónica E</w:t>
            </w:r>
            <w:r w:rsidR="007F6E80">
              <w:rPr>
                <w:sz w:val="24"/>
                <w:szCs w:val="24"/>
              </w:rPr>
              <w:t xml:space="preserve">scalón R. </w:t>
            </w:r>
            <w:r>
              <w:t xml:space="preserve"> 464 1197819  Ama de Casa 20 años de conocernos.</w:t>
            </w:r>
          </w:p>
          <w:p w:rsidR="00113D0C" w:rsidRDefault="00113D0C" w:rsidP="00113D0C">
            <w:pPr>
              <w:spacing w:line="216" w:lineRule="auto"/>
            </w:pPr>
            <w:r>
              <w:t>Cynthia Olivares A</w:t>
            </w:r>
            <w:r w:rsidR="007F6E80">
              <w:t>. 464213050 Educadora Preescolar 20 años de conocernos.</w:t>
            </w:r>
          </w:p>
          <w:p w:rsidR="007F6E80" w:rsidRDefault="007F6E80" w:rsidP="00113D0C">
            <w:pPr>
              <w:spacing w:line="216" w:lineRule="auto"/>
            </w:pPr>
            <w:r>
              <w:t>Leticia Granados T. 4641069297 Estilista 5 años de conocernos.</w:t>
            </w:r>
          </w:p>
          <w:p w:rsidR="00113D0C" w:rsidRDefault="00113D0C" w:rsidP="00113D0C">
            <w:pPr>
              <w:spacing w:line="216" w:lineRule="auto"/>
            </w:pPr>
          </w:p>
          <w:p w:rsidR="00113D0C" w:rsidRPr="00665F95" w:rsidRDefault="00113D0C" w:rsidP="00113D0C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BFB67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32A35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Marathón</w:t>
            </w:r>
            <w:proofErr w:type="spellEnd"/>
            <w:r>
              <w:rPr>
                <w:lang w:val="es-ES_tradnl"/>
              </w:rPr>
              <w:t xml:space="preserve"> 220</w:t>
            </w:r>
          </w:p>
          <w:p w:rsidR="003D1B71" w:rsidRPr="00CA16E3" w:rsidRDefault="00F32A35" w:rsidP="00F32A35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Salamanca, </w:t>
            </w:r>
            <w:proofErr w:type="spellStart"/>
            <w:r>
              <w:rPr>
                <w:lang w:val="es-ES_tradnl"/>
              </w:rPr>
              <w:t>Gto</w:t>
            </w:r>
            <w:proofErr w:type="spellEnd"/>
            <w:r>
              <w:rPr>
                <w:lang w:val="es-ES_tradnl"/>
              </w:rPr>
              <w:t>. 36743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E083C7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32A35" w:rsidP="00F32A35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4641010150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763C02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32A35" w:rsidP="00F32A35">
            <w:pPr>
              <w:pStyle w:val="Informacin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marhdza28</w:t>
            </w:r>
            <w:r w:rsidR="0084721B">
              <w:rPr>
                <w:lang w:val="es-ES_tradnl"/>
              </w:rPr>
              <w:t>@</w:t>
            </w:r>
            <w:r>
              <w:rPr>
                <w:lang w:val="es-ES_tradnl"/>
              </w:rPr>
              <w:t xml:space="preserve">gmail.com 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F7735E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84721B" w:rsidP="0084721B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Facebook</w:t>
            </w:r>
            <w:r w:rsidR="00D80390">
              <w:rPr>
                <w:lang w:val="es-ES_tradnl"/>
              </w:rPr>
              <w:t xml:space="preserve"> Marina </w:t>
            </w:r>
            <w:proofErr w:type="spellStart"/>
            <w:r w:rsidR="00D80390">
              <w:rPr>
                <w:lang w:val="es-ES_tradnl"/>
              </w:rPr>
              <w:t>Hdza</w:t>
            </w:r>
            <w:proofErr w:type="spellEnd"/>
          </w:p>
        </w:tc>
        <w:tc>
          <w:tcPr>
            <w:tcW w:w="423" w:type="dxa"/>
            <w:vMerge/>
          </w:tcPr>
          <w:p w:rsidR="003D1B71" w:rsidRPr="00CA16E3" w:rsidRDefault="003D1B71" w:rsidP="00F32A35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2762" w:rsidRDefault="00DC2762" w:rsidP="00590471">
      <w:r>
        <w:separator/>
      </w:r>
    </w:p>
  </w:endnote>
  <w:endnote w:type="continuationSeparator" w:id="0">
    <w:p w:rsidR="00DC2762" w:rsidRDefault="00DC276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2762" w:rsidRDefault="00DC2762" w:rsidP="00590471">
      <w:r>
        <w:separator/>
      </w:r>
    </w:p>
  </w:footnote>
  <w:footnote w:type="continuationSeparator" w:id="0">
    <w:p w:rsidR="00DC2762" w:rsidRDefault="00DC276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2A35" w:rsidRPr="00665F95" w:rsidRDefault="00F32A35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4B5790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A35"/>
    <w:rsid w:val="00060042"/>
    <w:rsid w:val="0008685D"/>
    <w:rsid w:val="00090860"/>
    <w:rsid w:val="000B700D"/>
    <w:rsid w:val="00112FD7"/>
    <w:rsid w:val="00113D0C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7F6E80"/>
    <w:rsid w:val="00803A0A"/>
    <w:rsid w:val="00846CB9"/>
    <w:rsid w:val="0084721B"/>
    <w:rsid w:val="00855EBA"/>
    <w:rsid w:val="008566AA"/>
    <w:rsid w:val="008A1E6E"/>
    <w:rsid w:val="008C024F"/>
    <w:rsid w:val="008C2CFC"/>
    <w:rsid w:val="00912DC8"/>
    <w:rsid w:val="009475DC"/>
    <w:rsid w:val="00967B93"/>
    <w:rsid w:val="009D090F"/>
    <w:rsid w:val="00A200E6"/>
    <w:rsid w:val="00A31464"/>
    <w:rsid w:val="00A31B16"/>
    <w:rsid w:val="00A33613"/>
    <w:rsid w:val="00A47A8D"/>
    <w:rsid w:val="00AC6C7E"/>
    <w:rsid w:val="00AE0458"/>
    <w:rsid w:val="00B4158A"/>
    <w:rsid w:val="00B6466C"/>
    <w:rsid w:val="00B766D1"/>
    <w:rsid w:val="00BB1B5D"/>
    <w:rsid w:val="00BC22C7"/>
    <w:rsid w:val="00BC5426"/>
    <w:rsid w:val="00BD195A"/>
    <w:rsid w:val="00BE2A65"/>
    <w:rsid w:val="00C07240"/>
    <w:rsid w:val="00C14078"/>
    <w:rsid w:val="00CA16E3"/>
    <w:rsid w:val="00CE1E3D"/>
    <w:rsid w:val="00D0373F"/>
    <w:rsid w:val="00D053FA"/>
    <w:rsid w:val="00D80390"/>
    <w:rsid w:val="00DA7919"/>
    <w:rsid w:val="00DC2762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32A35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0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RR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C60DA74CB924FD1BE715BCF34AA9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31BE0E-865F-4BE6-A2D4-E33EDE3F3150}"/>
      </w:docPartPr>
      <w:docPartBody>
        <w:p w:rsidR="00144B0B" w:rsidRDefault="00AC62A4">
          <w:pPr>
            <w:pStyle w:val="BC60DA74CB924FD1BE715BCF34AA9C02"/>
          </w:pPr>
          <w:r w:rsidRPr="00F20161">
            <w:t>Formación</w:t>
          </w:r>
        </w:p>
      </w:docPartBody>
    </w:docPart>
    <w:docPart>
      <w:docPartPr>
        <w:name w:val="D2BE5181A6194168AEBD2BD850EE88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AC73D-2967-4E9F-8CA1-DEED23A75160}"/>
      </w:docPartPr>
      <w:docPartBody>
        <w:p w:rsidR="00144B0B" w:rsidRDefault="00AC62A4">
          <w:pPr>
            <w:pStyle w:val="D2BE5181A6194168AEBD2BD850EE8898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2A4"/>
    <w:rsid w:val="00144B0B"/>
    <w:rsid w:val="00477F73"/>
    <w:rsid w:val="00A12656"/>
    <w:rsid w:val="00AC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01D59FEA0DB44A792365A81070CC578">
    <w:name w:val="501D59FEA0DB44A792365A81070CC578"/>
  </w:style>
  <w:style w:type="paragraph" w:customStyle="1" w:styleId="0DA411870C4D4CEEAC4025F4380490FD">
    <w:name w:val="0DA411870C4D4CEEAC4025F4380490FD"/>
  </w:style>
  <w:style w:type="paragraph" w:customStyle="1" w:styleId="B78EAE25A1214288A7B141742E13B365">
    <w:name w:val="B78EAE25A1214288A7B141742E13B365"/>
  </w:style>
  <w:style w:type="paragraph" w:customStyle="1" w:styleId="F1A8E37DE4714806BAF3AE78FDB4938E">
    <w:name w:val="F1A8E37DE4714806BAF3AE78FDB4938E"/>
  </w:style>
  <w:style w:type="paragraph" w:customStyle="1" w:styleId="91E2906F4C48496A80A520172A4B28DB">
    <w:name w:val="91E2906F4C48496A80A520172A4B28DB"/>
  </w:style>
  <w:style w:type="paragraph" w:customStyle="1" w:styleId="0C562C3BE5944C63B48493484EBE85C3">
    <w:name w:val="0C562C3BE5944C63B48493484EBE85C3"/>
  </w:style>
  <w:style w:type="paragraph" w:customStyle="1" w:styleId="3ED16C8D2B3D46118EA1FAF1FBF93F9D">
    <w:name w:val="3ED16C8D2B3D46118EA1FAF1FBF93F9D"/>
  </w:style>
  <w:style w:type="paragraph" w:customStyle="1" w:styleId="A2FDFB3FFC64453BA9EB0A8CA5AA8B24">
    <w:name w:val="A2FDFB3FFC64453BA9EB0A8CA5AA8B24"/>
  </w:style>
  <w:style w:type="paragraph" w:customStyle="1" w:styleId="7C3E397F7FD44C3FAAB341D5DD8EDEBA">
    <w:name w:val="7C3E397F7FD44C3FAAB341D5DD8EDEBA"/>
  </w:style>
  <w:style w:type="paragraph" w:customStyle="1" w:styleId="77EC3C54E0684F3787F44CB91DBF1036">
    <w:name w:val="77EC3C54E0684F3787F44CB91DBF1036"/>
  </w:style>
  <w:style w:type="paragraph" w:customStyle="1" w:styleId="F58610C862054A97871FAD2C06772EAB">
    <w:name w:val="F58610C862054A97871FAD2C06772EAB"/>
  </w:style>
  <w:style w:type="paragraph" w:customStyle="1" w:styleId="D91F58F18A7140338697136362216664">
    <w:name w:val="D91F58F18A7140338697136362216664"/>
  </w:style>
  <w:style w:type="paragraph" w:customStyle="1" w:styleId="36FE5DED70E849FD8DAE3BA1825EEE77">
    <w:name w:val="36FE5DED70E849FD8DAE3BA1825EEE77"/>
  </w:style>
  <w:style w:type="paragraph" w:customStyle="1" w:styleId="467894224E8F49B89E606E4468C89FA9">
    <w:name w:val="467894224E8F49B89E606E4468C89FA9"/>
  </w:style>
  <w:style w:type="paragraph" w:customStyle="1" w:styleId="7683202E306B4FD19E56C353EA5D76BA">
    <w:name w:val="7683202E306B4FD19E56C353EA5D76BA"/>
  </w:style>
  <w:style w:type="paragraph" w:customStyle="1" w:styleId="56CB3E06376244E19C522A34264034D4">
    <w:name w:val="56CB3E06376244E19C522A34264034D4"/>
  </w:style>
  <w:style w:type="paragraph" w:customStyle="1" w:styleId="4E62EBB2276B4175AFB318D56D9AB69B">
    <w:name w:val="4E62EBB2276B4175AFB318D56D9AB69B"/>
  </w:style>
  <w:style w:type="paragraph" w:customStyle="1" w:styleId="22258ECF74F749BA9E25B32BCB3562DB">
    <w:name w:val="22258ECF74F749BA9E25B32BCB3562DB"/>
  </w:style>
  <w:style w:type="paragraph" w:customStyle="1" w:styleId="42868CD6F21B42A7A4629A83FBCDD04D">
    <w:name w:val="42868CD6F21B42A7A4629A83FBCDD04D"/>
  </w:style>
  <w:style w:type="paragraph" w:customStyle="1" w:styleId="BC60DA74CB924FD1BE715BCF34AA9C02">
    <w:name w:val="BC60DA74CB924FD1BE715BCF34AA9C02"/>
  </w:style>
  <w:style w:type="paragraph" w:customStyle="1" w:styleId="04CFA5174883459AA48A2968C6D7B71D">
    <w:name w:val="04CFA5174883459AA48A2968C6D7B71D"/>
  </w:style>
  <w:style w:type="paragraph" w:customStyle="1" w:styleId="923D7297C69747E08A25B03331744A1B">
    <w:name w:val="923D7297C69747E08A25B03331744A1B"/>
  </w:style>
  <w:style w:type="paragraph" w:customStyle="1" w:styleId="DC5F479D43774FEA93B2AAF555C454A4">
    <w:name w:val="DC5F479D43774FEA93B2AAF555C454A4"/>
  </w:style>
  <w:style w:type="paragraph" w:customStyle="1" w:styleId="239094E5B54B42E695F884D39F6B2254">
    <w:name w:val="239094E5B54B42E695F884D39F6B2254"/>
  </w:style>
  <w:style w:type="paragraph" w:customStyle="1" w:styleId="ED2CD7B20E8E4080B7352122FBAA34C7">
    <w:name w:val="ED2CD7B20E8E4080B7352122FBAA34C7"/>
  </w:style>
  <w:style w:type="paragraph" w:customStyle="1" w:styleId="41447B4496E74F678A2186A321090E59">
    <w:name w:val="41447B4496E74F678A2186A321090E59"/>
  </w:style>
  <w:style w:type="paragraph" w:customStyle="1" w:styleId="483506E19B0F40988A03A16AD1BBD1FF">
    <w:name w:val="483506E19B0F40988A03A16AD1BBD1FF"/>
  </w:style>
  <w:style w:type="paragraph" w:customStyle="1" w:styleId="D2BE5181A6194168AEBD2BD850EE8898">
    <w:name w:val="D2BE5181A6194168AEBD2BD850EE8898"/>
  </w:style>
  <w:style w:type="paragraph" w:customStyle="1" w:styleId="21277B5AD8A84A6DA153B7191DF6DCAB">
    <w:name w:val="21277B5AD8A84A6DA153B7191DF6DCAB"/>
  </w:style>
  <w:style w:type="paragraph" w:customStyle="1" w:styleId="0D90ADC6BEDA4840A7AC71699F499E86">
    <w:name w:val="0D90ADC6BEDA4840A7AC71699F499E86"/>
  </w:style>
  <w:style w:type="paragraph" w:customStyle="1" w:styleId="E08CBB5E2D2F4C79AB3013658609F751">
    <w:name w:val="E08CBB5E2D2F4C79AB3013658609F751"/>
  </w:style>
  <w:style w:type="paragraph" w:customStyle="1" w:styleId="0A339920987D4098AB750AE96F2C6F4C">
    <w:name w:val="0A339920987D4098AB750AE96F2C6F4C"/>
  </w:style>
  <w:style w:type="paragraph" w:customStyle="1" w:styleId="9F0B0AB7FB33449D99A1F72C344C1C2C">
    <w:name w:val="9F0B0AB7FB33449D99A1F72C344C1C2C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C2847287C47D4235B34962B7C39A79A5">
    <w:name w:val="C2847287C47D4235B34962B7C39A79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195</Words>
  <Characters>1076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2020-10-26T18:56:00Z</dcterms:created>
  <dcterms:modified xsi:type="dcterms:W3CDTF">2020-11-20T06:33:00Z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