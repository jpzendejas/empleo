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1765A8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Arial" w:hAnsi="Arial" w:cs="Arial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1765A8" w:rsidRDefault="003D1B71" w:rsidP="00590471">
            <w:pPr>
              <w:pStyle w:val="Textoindependiente"/>
              <w:kinsoku w:val="0"/>
              <w:overflowPunct w:val="0"/>
              <w:rPr>
                <w:rFonts w:ascii="Arial" w:hAnsi="Arial" w:cs="Arial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1765A8" w:rsidRDefault="002445B9" w:rsidP="002445B9">
            <w:pPr>
              <w:pStyle w:val="Ttulo"/>
              <w:rPr>
                <w:rFonts w:ascii="Arial" w:hAnsi="Arial" w:cs="Arial"/>
              </w:rPr>
            </w:pPr>
            <w:r w:rsidRPr="001765A8">
              <w:rPr>
                <w:rFonts w:ascii="Arial" w:hAnsi="Arial" w:cs="Arial"/>
              </w:rPr>
              <w:t xml:space="preserve">Christian de Jesús </w:t>
            </w:r>
            <w:r w:rsidR="003D1B71" w:rsidRPr="001765A8">
              <w:rPr>
                <w:rFonts w:ascii="Arial" w:hAnsi="Arial" w:cs="Arial"/>
                <w:lang w:bidi="es-ES"/>
              </w:rPr>
              <w:br/>
            </w:r>
            <w:r w:rsidRPr="001765A8">
              <w:rPr>
                <w:rFonts w:ascii="Arial" w:hAnsi="Arial" w:cs="Arial"/>
              </w:rPr>
              <w:t>Robles Ramírez.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Arial" w:hAnsi="Arial" w:cs="Arial"/>
                <w:szCs w:val="24"/>
              </w:rPr>
              <w:id w:val="1196195576"/>
              <w:placeholder>
                <w:docPart w:val="4E2189370E464583BE0F7A27DA4FCAD0"/>
              </w:placeholder>
              <w:temporary/>
              <w15:appearance w15:val="hidden"/>
            </w:sdtPr>
            <w:sdtEndPr/>
            <w:sdtContent>
              <w:p w:rsidR="003D1B71" w:rsidRPr="00F47071" w:rsidRDefault="003D1B71" w:rsidP="00F20161">
                <w:pPr>
                  <w:pStyle w:val="Ttulo2"/>
                  <w:rPr>
                    <w:rFonts w:ascii="Arial" w:hAnsi="Arial" w:cs="Arial"/>
                    <w:szCs w:val="24"/>
                  </w:rPr>
                </w:pPr>
                <w:r w:rsidRPr="00F47071">
                  <w:rPr>
                    <w:rFonts w:ascii="Arial" w:hAnsi="Arial" w:cs="Arial"/>
                    <w:szCs w:val="24"/>
                  </w:rPr>
                  <w:t>Experiencia</w:t>
                </w:r>
              </w:p>
            </w:sdtContent>
          </w:sdt>
          <w:p w:rsidR="003D1B71" w:rsidRPr="00F47071" w:rsidRDefault="00A20097" w:rsidP="001765A8">
            <w:pPr>
              <w:pStyle w:val="Fechas"/>
              <w:numPr>
                <w:ilvl w:val="0"/>
                <w:numId w:val="24"/>
              </w:numPr>
              <w:spacing w:line="21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F47071">
              <w:rPr>
                <w:rFonts w:ascii="Arial" w:hAnsi="Arial" w:cs="Arial"/>
                <w:b w:val="0"/>
                <w:sz w:val="24"/>
                <w:szCs w:val="24"/>
              </w:rPr>
              <w:t>23/02/2012</w:t>
            </w:r>
            <w:r w:rsidR="00A304D6" w:rsidRPr="00F47071">
              <w:rPr>
                <w:rFonts w:ascii="Arial" w:hAnsi="Arial" w:cs="Arial"/>
                <w:b w:val="0"/>
                <w:sz w:val="24"/>
                <w:szCs w:val="24"/>
              </w:rPr>
              <w:t xml:space="preserve"> 17/12/2012</w:t>
            </w:r>
          </w:p>
          <w:p w:rsidR="003D1B71" w:rsidRPr="001765A8" w:rsidRDefault="008A4C0D" w:rsidP="001765A8">
            <w:pPr>
              <w:pStyle w:val="Experiencia"/>
              <w:spacing w:line="216" w:lineRule="auto"/>
              <w:ind w:left="720"/>
              <w:rPr>
                <w:rFonts w:ascii="Arial" w:hAnsi="Arial" w:cs="Arial"/>
                <w:sz w:val="24"/>
                <w:u w:val="single"/>
              </w:rPr>
            </w:pPr>
            <w:r w:rsidRPr="001765A8">
              <w:rPr>
                <w:rFonts w:ascii="Arial" w:hAnsi="Arial" w:cs="Arial"/>
                <w:sz w:val="24"/>
                <w:u w:val="single"/>
              </w:rPr>
              <w:t>Promotor comunitario en la Dirección de programas estratégicos</w:t>
            </w:r>
            <w:r w:rsidRPr="001765A8">
              <w:rPr>
                <w:rStyle w:val="Textoennegrita"/>
                <w:rFonts w:ascii="Arial" w:eastAsia="Calibri" w:hAnsi="Arial" w:cs="Arial"/>
                <w:color w:val="auto"/>
                <w:sz w:val="24"/>
                <w:u w:val="single"/>
                <w:lang w:bidi="es-ES"/>
              </w:rPr>
              <w:t xml:space="preserve"> </w:t>
            </w:r>
            <w:r w:rsidRPr="001765A8">
              <w:rPr>
                <w:rStyle w:val="Textoennegrita"/>
                <w:rFonts w:ascii="Arial" w:eastAsia="Calibri" w:hAnsi="Arial" w:cs="Arial"/>
                <w:b w:val="0"/>
                <w:color w:val="auto"/>
                <w:sz w:val="24"/>
                <w:u w:val="single"/>
                <w:lang w:bidi="es-ES"/>
              </w:rPr>
              <w:t>de la</w:t>
            </w:r>
            <w:r w:rsidR="003D1B71" w:rsidRPr="001765A8">
              <w:rPr>
                <w:rStyle w:val="Textoennegrita"/>
                <w:rFonts w:ascii="Arial" w:eastAsia="Calibri" w:hAnsi="Arial" w:cs="Arial"/>
                <w:color w:val="auto"/>
                <w:sz w:val="24"/>
                <w:u w:val="single"/>
                <w:lang w:bidi="es-ES"/>
              </w:rPr>
              <w:t xml:space="preserve"> </w:t>
            </w:r>
            <w:r w:rsidRPr="001765A8">
              <w:rPr>
                <w:rFonts w:ascii="Arial" w:hAnsi="Arial" w:cs="Arial"/>
                <w:sz w:val="24"/>
                <w:u w:val="single"/>
              </w:rPr>
              <w:t xml:space="preserve">Dirección general de desarrollo social. </w:t>
            </w:r>
          </w:p>
          <w:p w:rsidR="00616793" w:rsidRPr="00973C47" w:rsidRDefault="008A4C0D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1765A8">
              <w:rPr>
                <w:rFonts w:ascii="Arial" w:hAnsi="Arial" w:cs="Arial"/>
                <w:sz w:val="24"/>
              </w:rPr>
              <w:t>Dirección General de Desarrollo Social</w:t>
            </w:r>
          </w:p>
          <w:p w:rsidR="008A4C0D" w:rsidRPr="00F47071" w:rsidRDefault="008A4C0D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F47071">
              <w:rPr>
                <w:rFonts w:ascii="Arial" w:hAnsi="Arial" w:cs="Arial"/>
                <w:sz w:val="24"/>
              </w:rPr>
              <w:t>Palacio nacional 2do. Piso</w:t>
            </w:r>
          </w:p>
          <w:p w:rsidR="008A4C0D" w:rsidRPr="00F47071" w:rsidRDefault="008A4C0D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F47071">
              <w:rPr>
                <w:rFonts w:ascii="Arial" w:hAnsi="Arial" w:cs="Arial"/>
                <w:sz w:val="24"/>
              </w:rPr>
              <w:t>Centro histórico de León, Guanajuato.</w:t>
            </w:r>
          </w:p>
          <w:p w:rsidR="008A4C0D" w:rsidRPr="00F47071" w:rsidRDefault="008A4C0D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F47071">
              <w:rPr>
                <w:rFonts w:ascii="Arial" w:hAnsi="Arial" w:cs="Arial"/>
                <w:sz w:val="24"/>
              </w:rPr>
              <w:t>Teléfono: (477</w:t>
            </w:r>
            <w:r w:rsidR="00616793" w:rsidRPr="00F47071">
              <w:rPr>
                <w:rFonts w:ascii="Arial" w:hAnsi="Arial" w:cs="Arial"/>
                <w:sz w:val="24"/>
              </w:rPr>
              <w:t>) 788-00-00- ext.130 y 1131</w:t>
            </w:r>
          </w:p>
          <w:p w:rsidR="00616793" w:rsidRPr="00F47071" w:rsidRDefault="00616793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</w:p>
          <w:p w:rsidR="00616793" w:rsidRPr="00F47071" w:rsidRDefault="00616793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1765A8">
              <w:rPr>
                <w:rFonts w:ascii="Arial" w:hAnsi="Arial" w:cs="Arial"/>
                <w:sz w:val="24"/>
              </w:rPr>
              <w:t>Dirección de programas estratégicos</w:t>
            </w:r>
          </w:p>
          <w:p w:rsidR="00616793" w:rsidRPr="00F47071" w:rsidRDefault="00616793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F47071">
              <w:rPr>
                <w:rFonts w:ascii="Arial" w:hAnsi="Arial" w:cs="Arial"/>
                <w:sz w:val="24"/>
              </w:rPr>
              <w:t>Josefa Ortiz de Domínguez #2217</w:t>
            </w:r>
          </w:p>
          <w:p w:rsidR="00D44EE5" w:rsidRPr="00F47071" w:rsidRDefault="00616793" w:rsidP="00616793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F47071">
              <w:rPr>
                <w:rFonts w:ascii="Arial" w:hAnsi="Arial" w:cs="Arial"/>
                <w:sz w:val="24"/>
              </w:rPr>
              <w:t>2do.piso edifi</w:t>
            </w:r>
            <w:r w:rsidR="00D44EE5" w:rsidRPr="00F47071">
              <w:rPr>
                <w:rFonts w:ascii="Arial" w:hAnsi="Arial" w:cs="Arial"/>
                <w:sz w:val="24"/>
              </w:rPr>
              <w:t xml:space="preserve">cio </w:t>
            </w:r>
            <w:proofErr w:type="spellStart"/>
            <w:r w:rsidR="00D44EE5" w:rsidRPr="00F47071">
              <w:rPr>
                <w:rFonts w:ascii="Arial" w:hAnsi="Arial" w:cs="Arial"/>
                <w:sz w:val="24"/>
              </w:rPr>
              <w:t>Biba</w:t>
            </w:r>
            <w:proofErr w:type="spellEnd"/>
          </w:p>
          <w:p w:rsidR="008A4C0D" w:rsidRPr="00F47071" w:rsidRDefault="00A304D6" w:rsidP="00F60368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  <w:r w:rsidRPr="00F47071">
              <w:rPr>
                <w:rFonts w:ascii="Arial" w:hAnsi="Arial" w:cs="Arial"/>
                <w:sz w:val="24"/>
              </w:rPr>
              <w:t>Telé</w:t>
            </w:r>
            <w:r w:rsidR="00DD4F34" w:rsidRPr="00F47071">
              <w:rPr>
                <w:rFonts w:ascii="Arial" w:hAnsi="Arial" w:cs="Arial"/>
                <w:sz w:val="24"/>
              </w:rPr>
              <w:t>fono: (477 788 00 000</w:t>
            </w:r>
            <w:r w:rsidR="00D44EE5" w:rsidRPr="00F47071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44EE5" w:rsidRPr="00F47071">
              <w:rPr>
                <w:rFonts w:ascii="Arial" w:hAnsi="Arial" w:cs="Arial"/>
                <w:sz w:val="24"/>
              </w:rPr>
              <w:t>estc</w:t>
            </w:r>
            <w:proofErr w:type="spellEnd"/>
            <w:r w:rsidR="00D44EE5" w:rsidRPr="00F47071">
              <w:rPr>
                <w:rFonts w:ascii="Arial" w:hAnsi="Arial" w:cs="Arial"/>
                <w:sz w:val="24"/>
              </w:rPr>
              <w:t>. 1477,1469</w:t>
            </w:r>
          </w:p>
          <w:p w:rsidR="00F60368" w:rsidRPr="00F47071" w:rsidRDefault="00F60368" w:rsidP="00F60368">
            <w:pPr>
              <w:pStyle w:val="Experiencia"/>
              <w:spacing w:after="0" w:line="216" w:lineRule="auto"/>
              <w:rPr>
                <w:rFonts w:ascii="Arial" w:hAnsi="Arial" w:cs="Arial"/>
                <w:sz w:val="24"/>
              </w:rPr>
            </w:pPr>
          </w:p>
          <w:p w:rsidR="003D1B71" w:rsidRPr="001765A8" w:rsidRDefault="00A304D6" w:rsidP="00EF1338">
            <w:pPr>
              <w:pStyle w:val="Fechas"/>
              <w:numPr>
                <w:ilvl w:val="0"/>
                <w:numId w:val="24"/>
              </w:numPr>
              <w:spacing w:line="21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1765A8">
              <w:rPr>
                <w:rFonts w:ascii="Arial" w:hAnsi="Arial" w:cs="Arial"/>
                <w:b w:val="0"/>
                <w:sz w:val="24"/>
                <w:szCs w:val="24"/>
              </w:rPr>
              <w:t xml:space="preserve">15/07/2013 </w:t>
            </w:r>
            <w:r w:rsidR="003D1B71" w:rsidRPr="001765A8">
              <w:rPr>
                <w:rFonts w:ascii="Arial" w:eastAsia="Calibri" w:hAnsi="Arial" w:cs="Arial"/>
                <w:b w:val="0"/>
                <w:sz w:val="24"/>
                <w:szCs w:val="24"/>
                <w:lang w:bidi="es-ES"/>
              </w:rPr>
              <w:t>-</w:t>
            </w:r>
            <w:r w:rsidRPr="001765A8">
              <w:rPr>
                <w:rFonts w:ascii="Arial" w:eastAsia="Calibri" w:hAnsi="Arial" w:cs="Arial"/>
                <w:b w:val="0"/>
                <w:sz w:val="24"/>
                <w:szCs w:val="24"/>
                <w:lang w:bidi="es-ES"/>
              </w:rPr>
              <w:t xml:space="preserve"> </w:t>
            </w:r>
            <w:r w:rsidRPr="001765A8">
              <w:rPr>
                <w:rFonts w:ascii="Arial" w:hAnsi="Arial" w:cs="Arial"/>
                <w:b w:val="0"/>
                <w:sz w:val="24"/>
                <w:szCs w:val="24"/>
              </w:rPr>
              <w:t>20/05/2014</w:t>
            </w:r>
          </w:p>
          <w:p w:rsidR="00DD4F34" w:rsidRPr="001765A8" w:rsidRDefault="00DD4F34" w:rsidP="00EF1338">
            <w:pPr>
              <w:pStyle w:val="Fechas"/>
              <w:spacing w:line="216" w:lineRule="auto"/>
              <w:ind w:left="720"/>
              <w:rPr>
                <w:rFonts w:ascii="Arial" w:hAnsi="Arial" w:cs="Arial"/>
                <w:b w:val="0"/>
                <w:sz w:val="24"/>
                <w:szCs w:val="24"/>
                <w:u w:val="single"/>
              </w:rPr>
            </w:pPr>
            <w:r w:rsidRPr="001765A8">
              <w:rPr>
                <w:rFonts w:ascii="Arial" w:hAnsi="Arial" w:cs="Arial"/>
                <w:b w:val="0"/>
                <w:sz w:val="24"/>
                <w:szCs w:val="24"/>
                <w:u w:val="single"/>
              </w:rPr>
              <w:t>Instrumentista</w:t>
            </w:r>
          </w:p>
          <w:p w:rsidR="003D1B71" w:rsidRPr="001765A8" w:rsidRDefault="00F36826" w:rsidP="00EF1338">
            <w:pPr>
              <w:pStyle w:val="Experiencia"/>
              <w:spacing w:line="216" w:lineRule="auto"/>
              <w:ind w:left="720"/>
              <w:rPr>
                <w:rFonts w:ascii="Arial" w:hAnsi="Arial" w:cs="Arial"/>
                <w:sz w:val="24"/>
                <w:u w:val="single"/>
              </w:rPr>
            </w:pPr>
            <w:r w:rsidRPr="001765A8">
              <w:rPr>
                <w:rFonts w:ascii="Arial" w:hAnsi="Arial" w:cs="Arial"/>
                <w:sz w:val="24"/>
                <w:u w:val="single"/>
              </w:rPr>
              <w:t>proyecto</w:t>
            </w:r>
            <w:r w:rsidR="00D0373F"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 </w:t>
            </w:r>
            <w:r w:rsidR="003D1B71"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• </w:t>
            </w:r>
            <w:r w:rsidRPr="001765A8">
              <w:rPr>
                <w:rFonts w:ascii="Arial" w:hAnsi="Arial" w:cs="Arial"/>
                <w:sz w:val="24"/>
                <w:u w:val="single"/>
              </w:rPr>
              <w:t>Instrumentista</w:t>
            </w:r>
            <w:r w:rsidR="003D1B71"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 • </w:t>
            </w:r>
            <w:r w:rsidR="00A304D6" w:rsidRPr="001765A8">
              <w:rPr>
                <w:rFonts w:ascii="Arial" w:hAnsi="Arial" w:cs="Arial"/>
                <w:sz w:val="24"/>
                <w:u w:val="single"/>
              </w:rPr>
              <w:t>Oros Electro Control S.A. DE C.V.</w:t>
            </w:r>
          </w:p>
          <w:p w:rsidR="003D1B71" w:rsidRPr="001765A8" w:rsidRDefault="00183970" w:rsidP="00665F95">
            <w:pPr>
              <w:pStyle w:val="Fechas"/>
              <w:spacing w:line="21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1765A8">
              <w:rPr>
                <w:rFonts w:ascii="Arial" w:hAnsi="Arial" w:cs="Arial"/>
                <w:b w:val="0"/>
                <w:sz w:val="24"/>
                <w:szCs w:val="24"/>
              </w:rPr>
              <w:t>02/08/2014</w:t>
            </w:r>
            <w:r w:rsidR="003D1B71" w:rsidRPr="001765A8">
              <w:rPr>
                <w:rFonts w:ascii="Arial" w:eastAsia="Calibri" w:hAnsi="Arial" w:cs="Arial"/>
                <w:b w:val="0"/>
                <w:sz w:val="24"/>
                <w:szCs w:val="24"/>
                <w:lang w:bidi="es-ES"/>
              </w:rPr>
              <w:t>-</w:t>
            </w:r>
            <w:r w:rsidR="005040D2" w:rsidRPr="001765A8">
              <w:rPr>
                <w:rFonts w:ascii="Arial" w:hAnsi="Arial" w:cs="Arial"/>
                <w:b w:val="0"/>
                <w:sz w:val="24"/>
                <w:szCs w:val="24"/>
              </w:rPr>
              <w:t>01/02/2015</w:t>
            </w:r>
          </w:p>
          <w:p w:rsidR="003D1B71" w:rsidRPr="00F47071" w:rsidRDefault="005938FD" w:rsidP="001765A8">
            <w:pPr>
              <w:pStyle w:val="Experiencia"/>
              <w:numPr>
                <w:ilvl w:val="0"/>
                <w:numId w:val="23"/>
              </w:numPr>
              <w:spacing w:line="216" w:lineRule="auto"/>
              <w:rPr>
                <w:rFonts w:ascii="Arial" w:hAnsi="Arial" w:cs="Arial"/>
                <w:sz w:val="24"/>
              </w:rPr>
            </w:pPr>
            <w:r w:rsidRPr="001765A8">
              <w:rPr>
                <w:rFonts w:ascii="Arial" w:hAnsi="Arial" w:cs="Arial"/>
                <w:sz w:val="24"/>
                <w:u w:val="single"/>
              </w:rPr>
              <w:t>E</w:t>
            </w:r>
            <w:r w:rsidR="00FB136F" w:rsidRPr="001765A8">
              <w:rPr>
                <w:rFonts w:ascii="Arial" w:hAnsi="Arial" w:cs="Arial"/>
                <w:sz w:val="24"/>
                <w:u w:val="single"/>
              </w:rPr>
              <w:t>ncuestador</w:t>
            </w:r>
            <w:r w:rsidR="00D0373F"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 </w:t>
            </w:r>
            <w:r w:rsidR="003D1B71"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• </w:t>
            </w:r>
            <w:r w:rsidR="00FB136F" w:rsidRPr="001765A8">
              <w:rPr>
                <w:rFonts w:ascii="Arial" w:hAnsi="Arial" w:cs="Arial"/>
                <w:sz w:val="24"/>
                <w:u w:val="single"/>
              </w:rPr>
              <w:t>promotor comunitario</w:t>
            </w:r>
            <w:r w:rsidR="003D1B71"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 • </w:t>
            </w:r>
            <w:r w:rsidR="00FB136F" w:rsidRPr="001765A8">
              <w:rPr>
                <w:rFonts w:ascii="Arial" w:hAnsi="Arial" w:cs="Arial"/>
                <w:sz w:val="24"/>
                <w:u w:val="single"/>
              </w:rPr>
              <w:t>Secretaria de turismo del estado de Guanajuato</w:t>
            </w:r>
            <w:r w:rsidR="00FB136F" w:rsidRPr="00F47071">
              <w:rPr>
                <w:rFonts w:ascii="Arial" w:hAnsi="Arial" w:cs="Arial"/>
                <w:sz w:val="24"/>
              </w:rPr>
              <w:t>.</w:t>
            </w:r>
          </w:p>
          <w:p w:rsidR="00FB136F" w:rsidRPr="00F47071" w:rsidRDefault="00FB136F" w:rsidP="00665F95">
            <w:pPr>
              <w:pStyle w:val="Experiencia"/>
              <w:spacing w:line="216" w:lineRule="auto"/>
              <w:rPr>
                <w:rFonts w:ascii="Arial" w:hAnsi="Arial" w:cs="Arial"/>
                <w:color w:val="211915"/>
                <w:sz w:val="24"/>
                <w:shd w:val="clear" w:color="auto" w:fill="FFFFFF"/>
              </w:rPr>
            </w:pPr>
            <w:r w:rsidRPr="00F47071">
              <w:rPr>
                <w:rFonts w:ascii="Arial" w:hAnsi="Arial" w:cs="Arial"/>
                <w:sz w:val="24"/>
              </w:rPr>
              <w:t>Dirección:</w:t>
            </w:r>
            <w:r w:rsidR="00F60368" w:rsidRPr="00F47071">
              <w:rPr>
                <w:rFonts w:ascii="Arial" w:hAnsi="Arial" w:cs="Arial"/>
                <w:sz w:val="24"/>
              </w:rPr>
              <w:t xml:space="preserve"> </w:t>
            </w:r>
            <w:r w:rsidR="00F60368"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>Carretera de cuota Silao-Guanajuato Km. 3.8</w:t>
            </w:r>
            <w:r w:rsidR="00F60368" w:rsidRPr="00F47071">
              <w:rPr>
                <w:rFonts w:ascii="Arial" w:hAnsi="Arial" w:cs="Arial"/>
                <w:color w:val="211915"/>
                <w:sz w:val="24"/>
              </w:rPr>
              <w:br/>
            </w:r>
            <w:r w:rsidR="00F60368"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>Dentro de las instalaciones del Parque Guanajuato Bicentenario. CP 36270</w:t>
            </w:r>
            <w:r w:rsidR="00F60368" w:rsidRPr="00F47071">
              <w:rPr>
                <w:rFonts w:ascii="Arial" w:hAnsi="Arial" w:cs="Arial"/>
                <w:color w:val="211915"/>
                <w:sz w:val="24"/>
              </w:rPr>
              <w:br/>
            </w:r>
            <w:r w:rsidR="00F60368"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 xml:space="preserve">Silao, </w:t>
            </w:r>
            <w:proofErr w:type="spellStart"/>
            <w:r w:rsidR="00F60368"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>Gto</w:t>
            </w:r>
            <w:proofErr w:type="spellEnd"/>
            <w:r w:rsidR="00F60368"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>.</w:t>
            </w:r>
          </w:p>
          <w:p w:rsidR="005040D2" w:rsidRPr="00F47071" w:rsidRDefault="005040D2" w:rsidP="001765A8">
            <w:pPr>
              <w:pStyle w:val="Experiencia"/>
              <w:numPr>
                <w:ilvl w:val="0"/>
                <w:numId w:val="23"/>
              </w:numPr>
              <w:spacing w:line="216" w:lineRule="auto"/>
              <w:rPr>
                <w:rFonts w:ascii="Arial" w:hAnsi="Arial" w:cs="Arial"/>
                <w:color w:val="211915"/>
                <w:sz w:val="24"/>
                <w:shd w:val="clear" w:color="auto" w:fill="FFFFFF"/>
              </w:rPr>
            </w:pPr>
            <w:r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 xml:space="preserve">15/12/2015 – 25/02/2016                                                                                       </w:t>
            </w:r>
            <w:r w:rsidRPr="001765A8">
              <w:rPr>
                <w:rFonts w:ascii="Arial" w:hAnsi="Arial" w:cs="Arial"/>
                <w:color w:val="211915"/>
                <w:sz w:val="24"/>
                <w:u w:val="single"/>
                <w:shd w:val="clear" w:color="auto" w:fill="FFFFFF"/>
              </w:rPr>
              <w:t>Inspección. Departamento de comerci</w:t>
            </w:r>
            <w:r w:rsidR="001765A8">
              <w:rPr>
                <w:rFonts w:ascii="Arial" w:hAnsi="Arial" w:cs="Arial"/>
                <w:color w:val="211915"/>
                <w:sz w:val="24"/>
                <w:u w:val="single"/>
                <w:shd w:val="clear" w:color="auto" w:fill="FFFFFF"/>
              </w:rPr>
              <w:t>a</w:t>
            </w:r>
            <w:r w:rsidRPr="001765A8">
              <w:rPr>
                <w:rFonts w:ascii="Arial" w:hAnsi="Arial" w:cs="Arial"/>
                <w:color w:val="211915"/>
                <w:sz w:val="24"/>
                <w:u w:val="single"/>
                <w:shd w:val="clear" w:color="auto" w:fill="FFFFFF"/>
              </w:rPr>
              <w:t xml:space="preserve">lización. Feria de León </w:t>
            </w:r>
            <w:proofErr w:type="spellStart"/>
            <w:r w:rsidRPr="001765A8">
              <w:rPr>
                <w:rFonts w:ascii="Arial" w:hAnsi="Arial" w:cs="Arial"/>
                <w:color w:val="211915"/>
                <w:sz w:val="24"/>
                <w:u w:val="single"/>
                <w:shd w:val="clear" w:color="auto" w:fill="FFFFFF"/>
              </w:rPr>
              <w:t>Gto</w:t>
            </w:r>
            <w:proofErr w:type="spellEnd"/>
            <w:r w:rsidRPr="001765A8">
              <w:rPr>
                <w:rFonts w:ascii="Arial" w:hAnsi="Arial" w:cs="Arial"/>
                <w:color w:val="211915"/>
                <w:sz w:val="24"/>
                <w:u w:val="single"/>
                <w:shd w:val="clear" w:color="auto" w:fill="FFFFFF"/>
              </w:rPr>
              <w:t>.</w:t>
            </w:r>
          </w:p>
          <w:p w:rsidR="00F60368" w:rsidRPr="00F47071" w:rsidRDefault="005040D2" w:rsidP="00665F95">
            <w:pPr>
              <w:pStyle w:val="Experiencia"/>
              <w:spacing w:line="216" w:lineRule="auto"/>
              <w:rPr>
                <w:rFonts w:ascii="Arial" w:hAnsi="Arial" w:cs="Arial"/>
                <w:sz w:val="24"/>
                <w:shd w:val="clear" w:color="auto" w:fill="FFFFFF"/>
              </w:rPr>
            </w:pPr>
            <w:r w:rsidRPr="00F47071">
              <w:rPr>
                <w:rFonts w:ascii="Arial" w:hAnsi="Arial" w:cs="Arial"/>
                <w:color w:val="211915"/>
                <w:sz w:val="24"/>
                <w:shd w:val="clear" w:color="auto" w:fill="FFFFFF"/>
              </w:rPr>
              <w:t>Dirección</w:t>
            </w:r>
            <w:r w:rsidRPr="00F47071">
              <w:rPr>
                <w:rFonts w:ascii="Arial" w:hAnsi="Arial" w:cs="Arial"/>
                <w:sz w:val="24"/>
                <w:shd w:val="clear" w:color="auto" w:fill="FFFFFF"/>
              </w:rPr>
              <w:t xml:space="preserve">: </w:t>
            </w:r>
            <w:proofErr w:type="spellStart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>Blvd</w:t>
            </w:r>
            <w:proofErr w:type="spellEnd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 xml:space="preserve">. Adolfo </w:t>
            </w:r>
            <w:proofErr w:type="spellStart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>Lopez</w:t>
            </w:r>
            <w:proofErr w:type="spellEnd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 xml:space="preserve"> Mateos 1820 La Martinica, </w:t>
            </w:r>
            <w:proofErr w:type="spellStart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>Leon</w:t>
            </w:r>
            <w:proofErr w:type="spellEnd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 xml:space="preserve">, 37500 </w:t>
            </w:r>
            <w:proofErr w:type="spellStart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>Leon</w:t>
            </w:r>
            <w:proofErr w:type="spellEnd"/>
            <w:r w:rsidR="006E12E2" w:rsidRPr="00F47071">
              <w:rPr>
                <w:rFonts w:ascii="Arial" w:hAnsi="Arial" w:cs="Arial"/>
                <w:sz w:val="24"/>
                <w:shd w:val="clear" w:color="auto" w:fill="FFFFFF"/>
              </w:rPr>
              <w:t xml:space="preserve"> de Los Aldama, Guanajuato.</w:t>
            </w:r>
          </w:p>
          <w:p w:rsidR="006E12E2" w:rsidRDefault="00BD75DC" w:rsidP="001765A8">
            <w:pPr>
              <w:pStyle w:val="Experiencia"/>
              <w:numPr>
                <w:ilvl w:val="0"/>
                <w:numId w:val="23"/>
              </w:numPr>
              <w:spacing w:line="216" w:lineRule="auto"/>
              <w:rPr>
                <w:rFonts w:ascii="Arial" w:hAnsi="Arial" w:cs="Arial"/>
                <w:sz w:val="24"/>
                <w:u w:val="single"/>
              </w:rPr>
            </w:pPr>
            <w:r w:rsidRPr="00F47071">
              <w:rPr>
                <w:rFonts w:ascii="Arial" w:hAnsi="Arial" w:cs="Arial"/>
                <w:sz w:val="24"/>
                <w:shd w:val="clear" w:color="auto" w:fill="FFFFFF"/>
              </w:rPr>
              <w:t xml:space="preserve">20/07/2017 – 01/12/2019                                                                                </w:t>
            </w:r>
            <w:r w:rsidRPr="001765A8">
              <w:rPr>
                <w:rFonts w:ascii="Arial" w:hAnsi="Arial" w:cs="Arial"/>
                <w:sz w:val="24"/>
                <w:u w:val="single"/>
                <w:shd w:val="clear" w:color="auto" w:fill="FFFFFF"/>
              </w:rPr>
              <w:t xml:space="preserve">Instrumentista. </w:t>
            </w:r>
            <w:r w:rsidRPr="001765A8">
              <w:rPr>
                <w:rFonts w:ascii="Arial" w:hAnsi="Arial" w:cs="Arial"/>
                <w:sz w:val="24"/>
                <w:u w:val="single"/>
              </w:rPr>
              <w:t>proyecto</w:t>
            </w:r>
            <w:r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 • </w:t>
            </w:r>
            <w:r w:rsidRPr="001765A8">
              <w:rPr>
                <w:rFonts w:ascii="Arial" w:hAnsi="Arial" w:cs="Arial"/>
                <w:sz w:val="24"/>
                <w:u w:val="single"/>
              </w:rPr>
              <w:t>Instrumentista</w:t>
            </w:r>
            <w:r w:rsidRPr="001765A8">
              <w:rPr>
                <w:rStyle w:val="Textoennegrita"/>
                <w:rFonts w:ascii="Arial" w:eastAsia="Calibri" w:hAnsi="Arial" w:cs="Arial"/>
                <w:sz w:val="24"/>
                <w:u w:val="single"/>
                <w:lang w:bidi="es-ES"/>
              </w:rPr>
              <w:t xml:space="preserve"> • </w:t>
            </w:r>
            <w:r w:rsidR="00FE0DD6" w:rsidRPr="001765A8">
              <w:rPr>
                <w:rFonts w:ascii="Arial" w:hAnsi="Arial" w:cs="Arial"/>
                <w:sz w:val="24"/>
                <w:u w:val="single"/>
              </w:rPr>
              <w:t>ATSI</w:t>
            </w:r>
          </w:p>
          <w:p w:rsidR="001765A8" w:rsidRPr="00F47071" w:rsidRDefault="001765A8" w:rsidP="00665F95">
            <w:pPr>
              <w:pStyle w:val="Experiencia"/>
              <w:spacing w:line="21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u w:val="single"/>
              </w:rPr>
              <w:t xml:space="preserve">Dirección: </w:t>
            </w:r>
            <w:proofErr w:type="spellStart"/>
            <w:r w:rsidRPr="00EF1338">
              <w:rPr>
                <w:rFonts w:ascii="Helvetica" w:hAnsi="Helvetica"/>
                <w:sz w:val="20"/>
                <w:szCs w:val="20"/>
                <w:shd w:val="clear" w:color="auto" w:fill="FFFFFF"/>
              </w:rPr>
              <w:t>Carr</w:t>
            </w:r>
            <w:proofErr w:type="spellEnd"/>
            <w:r w:rsidRPr="00EF1338">
              <w:rPr>
                <w:rFonts w:ascii="Helvetica" w:hAnsi="Helvetica"/>
                <w:sz w:val="20"/>
                <w:szCs w:val="20"/>
                <w:shd w:val="clear" w:color="auto" w:fill="FFFFFF"/>
              </w:rPr>
              <w:t xml:space="preserve">. Salamanca a J. Rosas, Rancho El </w:t>
            </w:r>
            <w:proofErr w:type="spellStart"/>
            <w:r w:rsidRPr="00EF1338">
              <w:rPr>
                <w:rFonts w:ascii="Helvetica" w:hAnsi="Helvetica"/>
                <w:sz w:val="20"/>
                <w:szCs w:val="20"/>
                <w:shd w:val="clear" w:color="auto" w:fill="FFFFFF"/>
              </w:rPr>
              <w:t>Divisador</w:t>
            </w:r>
            <w:proofErr w:type="spellEnd"/>
            <w:r w:rsidRPr="00EF1338">
              <w:rPr>
                <w:rFonts w:ascii="Helvetica" w:hAnsi="Helvetica"/>
                <w:sz w:val="20"/>
                <w:szCs w:val="20"/>
                <w:shd w:val="clear" w:color="auto" w:fill="FFFFFF"/>
              </w:rPr>
              <w:t>, (Guanajuato). (464) 113 0295/ 642 3764</w:t>
            </w:r>
          </w:p>
          <w:p w:rsidR="005B1057" w:rsidRPr="00F47071" w:rsidRDefault="005938FD" w:rsidP="00665F95">
            <w:p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 xml:space="preserve">Las principales responsabilidades adquiridas en mi </w:t>
            </w:r>
            <w:r w:rsidRPr="00F47071">
              <w:rPr>
                <w:rFonts w:ascii="Arial" w:hAnsi="Arial" w:cs="Arial"/>
                <w:sz w:val="24"/>
                <w:szCs w:val="24"/>
              </w:rPr>
              <w:lastRenderedPageBreak/>
              <w:t>experiencia la</w:t>
            </w:r>
            <w:r w:rsidR="005840C4" w:rsidRPr="00F47071">
              <w:rPr>
                <w:rFonts w:ascii="Arial" w:hAnsi="Arial" w:cs="Arial"/>
                <w:sz w:val="24"/>
                <w:szCs w:val="24"/>
              </w:rPr>
              <w:t>boral</w:t>
            </w:r>
            <w:r w:rsidRPr="00F47071">
              <w:rPr>
                <w:rFonts w:ascii="Arial" w:hAnsi="Arial" w:cs="Arial"/>
                <w:sz w:val="24"/>
                <w:szCs w:val="24"/>
              </w:rPr>
              <w:t xml:space="preserve"> es el manejo respetuoso de la organización grupal o de equipo y el manejo de archivos para </w:t>
            </w:r>
            <w:r w:rsidR="005B1057" w:rsidRPr="00F47071">
              <w:rPr>
                <w:rFonts w:ascii="Arial" w:hAnsi="Arial" w:cs="Arial"/>
                <w:sz w:val="24"/>
                <w:szCs w:val="24"/>
              </w:rPr>
              <w:t>la generación de reportes o informes. El aprendizaje y c</w:t>
            </w:r>
            <w:r w:rsidR="005840C4" w:rsidRPr="00F47071">
              <w:rPr>
                <w:rFonts w:ascii="Arial" w:hAnsi="Arial" w:cs="Arial"/>
                <w:sz w:val="24"/>
                <w:szCs w:val="24"/>
              </w:rPr>
              <w:t xml:space="preserve">ontrol de tareas de personal o </w:t>
            </w:r>
            <w:r w:rsidR="001765A8" w:rsidRPr="00F47071">
              <w:rPr>
                <w:rFonts w:ascii="Arial" w:hAnsi="Arial" w:cs="Arial"/>
                <w:sz w:val="24"/>
                <w:szCs w:val="24"/>
              </w:rPr>
              <w:t>tecnológicas</w:t>
            </w:r>
            <w:r w:rsidR="005B1057" w:rsidRPr="00F47071">
              <w:rPr>
                <w:rFonts w:ascii="Arial" w:hAnsi="Arial" w:cs="Arial"/>
                <w:sz w:val="24"/>
                <w:szCs w:val="24"/>
              </w:rPr>
              <w:t xml:space="preserve">, así como la capacitación en cada área en la que labore me formo como una persona de rápido aprendizaje, responsable y </w:t>
            </w:r>
            <w:r w:rsidR="005840C4" w:rsidRPr="00F47071">
              <w:rPr>
                <w:rFonts w:ascii="Arial" w:hAnsi="Arial" w:cs="Arial"/>
                <w:sz w:val="24"/>
                <w:szCs w:val="24"/>
              </w:rPr>
              <w:t>con iniciativa para mejorar en cada reto que me proponga, estos son los principales logros obtenidos.</w:t>
            </w:r>
          </w:p>
          <w:sdt>
            <w:sdtPr>
              <w:rPr>
                <w:rFonts w:ascii="Arial" w:hAnsi="Arial" w:cs="Arial"/>
                <w:szCs w:val="24"/>
              </w:rPr>
              <w:id w:val="-1554227259"/>
              <w:placeholder>
                <w:docPart w:val="1DD114D43F444EBDACA21347FBDBC01E"/>
              </w:placeholder>
              <w:temporary/>
              <w:showingPlcHdr/>
              <w15:appearance w15:val="hidden"/>
            </w:sdtPr>
            <w:sdtEndPr/>
            <w:sdtContent>
              <w:p w:rsidR="003D1B71" w:rsidRPr="00F47071" w:rsidRDefault="003D1B71" w:rsidP="00F20161">
                <w:pPr>
                  <w:pStyle w:val="Ttulo2"/>
                  <w:rPr>
                    <w:rFonts w:ascii="Arial" w:hAnsi="Arial" w:cs="Arial"/>
                    <w:szCs w:val="24"/>
                  </w:rPr>
                </w:pPr>
                <w:r w:rsidRPr="00F47071">
                  <w:rPr>
                    <w:rFonts w:ascii="Arial" w:hAnsi="Arial" w:cs="Arial"/>
                    <w:szCs w:val="24"/>
                  </w:rPr>
                  <w:t>Formación</w:t>
                </w:r>
              </w:p>
            </w:sdtContent>
          </w:sdt>
          <w:p w:rsidR="003D1B71" w:rsidRPr="00F47071" w:rsidRDefault="00A20097" w:rsidP="00665F95">
            <w:pPr>
              <w:pStyle w:val="Nombredelaescuela"/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Universidad de Guanajuato</w:t>
            </w:r>
            <w:r w:rsidR="003D1B71" w:rsidRPr="00F47071">
              <w:rPr>
                <w:rFonts w:ascii="Arial" w:hAnsi="Arial" w:cs="Arial"/>
                <w:sz w:val="24"/>
                <w:szCs w:val="24"/>
                <w:lang w:bidi="es-ES"/>
              </w:rPr>
              <w:t xml:space="preserve">, </w:t>
            </w:r>
            <w:r w:rsidRPr="00F47071">
              <w:rPr>
                <w:rFonts w:ascii="Arial" w:hAnsi="Arial" w:cs="Arial"/>
                <w:sz w:val="24"/>
                <w:szCs w:val="24"/>
              </w:rPr>
              <w:t>León, Guanajuato</w:t>
            </w:r>
          </w:p>
          <w:p w:rsidR="003D1B71" w:rsidRPr="00EF1338" w:rsidRDefault="00A20097" w:rsidP="00665F95">
            <w:pPr>
              <w:pStyle w:val="Listaconvietas"/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Egresado de la Lic. Cultura y arte</w:t>
            </w:r>
            <w:r w:rsidR="001765A8">
              <w:rPr>
                <w:rFonts w:ascii="Arial" w:hAnsi="Arial" w:cs="Arial"/>
                <w:sz w:val="24"/>
                <w:szCs w:val="24"/>
              </w:rPr>
              <w:t>.</w:t>
            </w:r>
            <w:r w:rsidRPr="00F47071">
              <w:rPr>
                <w:rFonts w:ascii="Arial" w:hAnsi="Arial" w:cs="Arial"/>
                <w:sz w:val="24"/>
                <w:szCs w:val="24"/>
              </w:rPr>
              <w:t xml:space="preserve"> ubicada </w:t>
            </w:r>
            <w:r w:rsidRPr="00EF1338">
              <w:rPr>
                <w:rFonts w:ascii="Arial" w:hAnsi="Arial" w:cs="Arial"/>
                <w:sz w:val="24"/>
                <w:szCs w:val="24"/>
              </w:rPr>
              <w:t xml:space="preserve">en </w:t>
            </w:r>
            <w:r w:rsidR="001765A8" w:rsidRPr="00EF1338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Fórum</w:t>
            </w:r>
            <w:r w:rsidRPr="00EF1338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Cultural Guanajuato; Prolongación Calzada de los Héroes y </w:t>
            </w:r>
            <w:r w:rsidR="001765A8" w:rsidRPr="00EF1338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vasco</w:t>
            </w:r>
            <w:r w:rsidRPr="00EF1338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de Quiroga, Col. La Martinica, León, </w:t>
            </w:r>
            <w:proofErr w:type="spellStart"/>
            <w:r w:rsidRPr="00EF1338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Gto</w:t>
            </w:r>
            <w:proofErr w:type="spellEnd"/>
            <w:r w:rsidRPr="00EF1338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.</w:t>
            </w:r>
          </w:p>
          <w:p w:rsidR="00D44EE5" w:rsidRPr="00F47071" w:rsidRDefault="00D44EE5" w:rsidP="00665F95">
            <w:pPr>
              <w:pStyle w:val="Listaconvietas"/>
              <w:spacing w:line="216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47071">
              <w:rPr>
                <w:rFonts w:ascii="Arial" w:hAnsi="Arial" w:cs="Arial"/>
                <w:b/>
                <w:sz w:val="24"/>
                <w:szCs w:val="24"/>
              </w:rPr>
              <w:t>Cecyteg</w:t>
            </w:r>
            <w:proofErr w:type="spellEnd"/>
            <w:r w:rsidRPr="00F47071">
              <w:rPr>
                <w:rFonts w:ascii="Arial" w:hAnsi="Arial" w:cs="Arial"/>
                <w:b/>
                <w:sz w:val="24"/>
                <w:szCs w:val="24"/>
              </w:rPr>
              <w:t xml:space="preserve"> Salamanca</w:t>
            </w:r>
          </w:p>
          <w:p w:rsidR="00D44EE5" w:rsidRPr="00F47071" w:rsidRDefault="00D44EE5" w:rsidP="00D44EE5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 xml:space="preserve">Profesional técnico en </w:t>
            </w:r>
            <w:r w:rsidR="001765A8" w:rsidRPr="00F47071">
              <w:rPr>
                <w:rFonts w:ascii="Arial" w:hAnsi="Arial" w:cs="Arial"/>
                <w:sz w:val="24"/>
                <w:szCs w:val="24"/>
              </w:rPr>
              <w:t>Mecatrónica</w:t>
            </w:r>
          </w:p>
          <w:p w:rsidR="00D44EE5" w:rsidRPr="00F47071" w:rsidRDefault="00D44EE5" w:rsidP="00D44EE5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color w:val="292B2C"/>
                <w:sz w:val="24"/>
                <w:szCs w:val="24"/>
                <w:shd w:val="clear" w:color="auto" w:fill="FFFFFF"/>
              </w:rPr>
            </w:pPr>
            <w:r w:rsidRPr="00F47071">
              <w:rPr>
                <w:rFonts w:ascii="Arial" w:hAnsi="Arial" w:cs="Arial"/>
                <w:color w:val="292B2C"/>
                <w:sz w:val="24"/>
                <w:szCs w:val="24"/>
                <w:shd w:val="clear" w:color="auto" w:fill="FFFFFF"/>
              </w:rPr>
              <w:t>Call</w:t>
            </w:r>
            <w:r w:rsidR="007F7CEA" w:rsidRPr="00F47071">
              <w:rPr>
                <w:rFonts w:ascii="Arial" w:hAnsi="Arial" w:cs="Arial"/>
                <w:color w:val="292B2C"/>
                <w:sz w:val="24"/>
                <w:szCs w:val="24"/>
                <w:shd w:val="clear" w:color="auto" w:fill="FFFFFF"/>
              </w:rPr>
              <w:t>e Junio NO. 801 Col. Constelació</w:t>
            </w:r>
            <w:r w:rsidRPr="00F47071">
              <w:rPr>
                <w:rFonts w:ascii="Arial" w:hAnsi="Arial" w:cs="Arial"/>
                <w:color w:val="292B2C"/>
                <w:sz w:val="24"/>
                <w:szCs w:val="24"/>
                <w:shd w:val="clear" w:color="auto" w:fill="FFFFFF"/>
              </w:rPr>
              <w:t>n</w:t>
            </w:r>
          </w:p>
          <w:p w:rsidR="007F7CEA" w:rsidRPr="00F47071" w:rsidRDefault="007F7CEA" w:rsidP="007F7CEA">
            <w:pPr>
              <w:pStyle w:val="Listaconvietas"/>
              <w:numPr>
                <w:ilvl w:val="0"/>
                <w:numId w:val="22"/>
              </w:numPr>
              <w:spacing w:line="216" w:lineRule="auto"/>
              <w:rPr>
                <w:rFonts w:ascii="Arial" w:hAnsi="Arial" w:cs="Arial"/>
                <w:b/>
                <w:color w:val="292B2C"/>
                <w:sz w:val="24"/>
                <w:szCs w:val="24"/>
                <w:shd w:val="clear" w:color="auto" w:fill="FFFFFF"/>
              </w:rPr>
            </w:pPr>
            <w:r w:rsidRPr="00F47071">
              <w:rPr>
                <w:rFonts w:ascii="Arial" w:hAnsi="Arial" w:cs="Arial"/>
                <w:b/>
                <w:color w:val="292B2C"/>
                <w:sz w:val="24"/>
                <w:szCs w:val="24"/>
                <w:shd w:val="clear" w:color="auto" w:fill="FFFFFF"/>
              </w:rPr>
              <w:t>Constancia</w:t>
            </w:r>
          </w:p>
          <w:p w:rsidR="007F7CEA" w:rsidRPr="00F47071" w:rsidRDefault="007F7CEA" w:rsidP="007F7CEA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Por participar en el Ciclo de Conferencias “De la teoría a la práctica: Curaduría, Museografía y Marketing” proyecto beneficiario del PADID 2018. Que se realizó el 16, 17 y 18 de mayo de 2019, en el Centro de las Artes de Guanajuato.</w:t>
            </w:r>
          </w:p>
          <w:p w:rsidR="00C9503A" w:rsidRPr="00F47071" w:rsidRDefault="001E218A" w:rsidP="001E218A">
            <w:pPr>
              <w:pStyle w:val="Listaconvietas"/>
              <w:numPr>
                <w:ilvl w:val="0"/>
                <w:numId w:val="22"/>
              </w:num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Reconocimiento.</w:t>
            </w:r>
          </w:p>
          <w:p w:rsidR="001E218A" w:rsidRPr="00F47071" w:rsidRDefault="001E218A" w:rsidP="001E218A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Centros de Integración Juvenil, A.C. (para vivir sin adicciones)</w:t>
            </w:r>
          </w:p>
          <w:p w:rsidR="001E218A" w:rsidRPr="00F47071" w:rsidRDefault="001E218A" w:rsidP="001E218A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Por la valiosa participación en el curso</w:t>
            </w:r>
            <w:r w:rsidR="00506682" w:rsidRPr="00F47071">
              <w:rPr>
                <w:rFonts w:ascii="Arial" w:hAnsi="Arial" w:cs="Arial"/>
                <w:sz w:val="24"/>
                <w:szCs w:val="24"/>
              </w:rPr>
              <w:t xml:space="preserve"> de verano para niños</w:t>
            </w:r>
            <w:r w:rsidRPr="00F47071">
              <w:rPr>
                <w:rFonts w:ascii="Arial" w:hAnsi="Arial" w:cs="Arial"/>
                <w:sz w:val="24"/>
                <w:szCs w:val="24"/>
              </w:rPr>
              <w:t xml:space="preserve"> y adolescentes d</w:t>
            </w:r>
            <w:r w:rsidR="00506682" w:rsidRPr="00F47071">
              <w:rPr>
                <w:rFonts w:ascii="Arial" w:hAnsi="Arial" w:cs="Arial"/>
                <w:sz w:val="24"/>
                <w:szCs w:val="24"/>
              </w:rPr>
              <w:t>e 8</w:t>
            </w:r>
            <w:r w:rsidRPr="00F47071">
              <w:rPr>
                <w:rFonts w:ascii="Arial" w:hAnsi="Arial" w:cs="Arial"/>
                <w:sz w:val="24"/>
                <w:szCs w:val="24"/>
              </w:rPr>
              <w:t xml:space="preserve"> a 15 años, del 12 de 12 de </w:t>
            </w:r>
            <w:r w:rsidR="00506682" w:rsidRPr="00F47071">
              <w:rPr>
                <w:rFonts w:ascii="Arial" w:hAnsi="Arial" w:cs="Arial"/>
                <w:sz w:val="24"/>
                <w:szCs w:val="24"/>
              </w:rPr>
              <w:t>septiembre del</w:t>
            </w:r>
            <w:r w:rsidRPr="00F4707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06682" w:rsidRPr="00F47071">
              <w:rPr>
                <w:rFonts w:ascii="Arial" w:hAnsi="Arial" w:cs="Arial"/>
                <w:sz w:val="24"/>
                <w:szCs w:val="24"/>
              </w:rPr>
              <w:t>2020.</w:t>
            </w:r>
          </w:p>
          <w:p w:rsidR="005840C4" w:rsidRPr="00F47071" w:rsidRDefault="005840C4" w:rsidP="005840C4">
            <w:pPr>
              <w:pStyle w:val="Listaconvietas"/>
              <w:numPr>
                <w:ilvl w:val="0"/>
                <w:numId w:val="22"/>
              </w:num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Constancia.</w:t>
            </w:r>
          </w:p>
          <w:p w:rsidR="007F7CEA" w:rsidRPr="00EF1338" w:rsidRDefault="005840C4" w:rsidP="00EF1338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Centro de las Artes de Guanajuato, otorga la constancia del diplomado en “introducción al muralismo”</w:t>
            </w:r>
            <w:r w:rsidR="00671AFC" w:rsidRPr="00F4707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sdt>
            <w:sdtPr>
              <w:rPr>
                <w:rFonts w:ascii="Arial" w:hAnsi="Arial" w:cs="Arial"/>
                <w:szCs w:val="24"/>
              </w:rPr>
              <w:id w:val="-1730222568"/>
              <w:placeholder>
                <w:docPart w:val="BD410944ABA04DF2B234CC02342599B9"/>
              </w:placeholder>
              <w:temporary/>
              <w:showingPlcHdr/>
              <w15:appearance w15:val="hidden"/>
            </w:sdtPr>
            <w:sdtEndPr/>
            <w:sdtContent>
              <w:p w:rsidR="003D1B71" w:rsidRPr="00F47071" w:rsidRDefault="003D1B71" w:rsidP="00F20161">
                <w:pPr>
                  <w:pStyle w:val="Ttulo2"/>
                  <w:rPr>
                    <w:rFonts w:ascii="Arial" w:hAnsi="Arial" w:cs="Arial"/>
                    <w:szCs w:val="24"/>
                  </w:rPr>
                </w:pPr>
                <w:r w:rsidRPr="00F47071">
                  <w:rPr>
                    <w:rFonts w:ascii="Arial" w:hAnsi="Arial" w:cs="Arial"/>
                    <w:szCs w:val="24"/>
                  </w:rPr>
                  <w:t>Comunicación</w:t>
                </w:r>
              </w:p>
            </w:sdtContent>
          </w:sdt>
          <w:p w:rsidR="003D1B71" w:rsidRPr="00F47071" w:rsidRDefault="00671AFC" w:rsidP="00665F95">
            <w:p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 xml:space="preserve">El manejo ágil de herramientas tecnológicas y herramientas de trabajo industrial, como; </w:t>
            </w:r>
            <w:proofErr w:type="spellStart"/>
            <w:r w:rsidRPr="00F47071">
              <w:rPr>
                <w:rFonts w:ascii="Arial" w:hAnsi="Arial" w:cs="Arial"/>
                <w:sz w:val="24"/>
                <w:szCs w:val="24"/>
              </w:rPr>
              <w:t>world</w:t>
            </w:r>
            <w:proofErr w:type="spellEnd"/>
            <w:r w:rsidRPr="00F47071">
              <w:rPr>
                <w:rFonts w:ascii="Arial" w:hAnsi="Arial" w:cs="Arial"/>
                <w:sz w:val="24"/>
                <w:szCs w:val="24"/>
              </w:rPr>
              <w:t xml:space="preserve"> office, Excel office, </w:t>
            </w:r>
            <w:proofErr w:type="spellStart"/>
            <w:r w:rsidR="00EF1338">
              <w:rPr>
                <w:rFonts w:ascii="Arial" w:hAnsi="Arial" w:cs="Arial"/>
                <w:sz w:val="24"/>
                <w:szCs w:val="24"/>
              </w:rPr>
              <w:t>power</w:t>
            </w:r>
            <w:proofErr w:type="spellEnd"/>
            <w:r w:rsidR="00EF133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F1338">
              <w:rPr>
                <w:rFonts w:ascii="Arial" w:hAnsi="Arial" w:cs="Arial"/>
                <w:sz w:val="24"/>
                <w:szCs w:val="24"/>
              </w:rPr>
              <w:t>po</w:t>
            </w:r>
            <w:r w:rsidRPr="00F47071">
              <w:rPr>
                <w:rFonts w:ascii="Arial" w:hAnsi="Arial" w:cs="Arial"/>
                <w:sz w:val="24"/>
                <w:szCs w:val="24"/>
              </w:rPr>
              <w:t>i</w:t>
            </w:r>
            <w:r w:rsidR="00EF1338">
              <w:rPr>
                <w:rFonts w:ascii="Arial" w:hAnsi="Arial" w:cs="Arial"/>
                <w:sz w:val="24"/>
                <w:szCs w:val="24"/>
              </w:rPr>
              <w:t>n</w:t>
            </w:r>
            <w:r w:rsidRPr="00F47071">
              <w:rPr>
                <w:rFonts w:ascii="Arial" w:hAnsi="Arial" w:cs="Arial"/>
                <w:sz w:val="24"/>
                <w:szCs w:val="24"/>
              </w:rPr>
              <w:t>t</w:t>
            </w:r>
            <w:proofErr w:type="spellEnd"/>
            <w:r w:rsidRPr="00F47071">
              <w:rPr>
                <w:rFonts w:ascii="Arial" w:hAnsi="Arial" w:cs="Arial"/>
                <w:sz w:val="24"/>
                <w:szCs w:val="24"/>
              </w:rPr>
              <w:t xml:space="preserve">, Outlook, zoom, Photoshop he </w:t>
            </w:r>
            <w:proofErr w:type="spellStart"/>
            <w:r w:rsidRPr="00F47071">
              <w:rPr>
                <w:rFonts w:ascii="Arial" w:hAnsi="Arial" w:cs="Arial"/>
                <w:sz w:val="24"/>
                <w:szCs w:val="24"/>
              </w:rPr>
              <w:t>ilustrator</w:t>
            </w:r>
            <w:proofErr w:type="spellEnd"/>
            <w:r w:rsidRPr="00F47071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671AFC" w:rsidRPr="00F47071" w:rsidRDefault="00671AFC" w:rsidP="00665F95">
            <w:p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Así como las herramientas industriales básicas como el flexómetro, taladro, herramientas de corte y tarrajas manuales, eléctricas. Etc.</w:t>
            </w:r>
          </w:p>
          <w:sdt>
            <w:sdtPr>
              <w:rPr>
                <w:rFonts w:ascii="Arial" w:hAnsi="Arial" w:cs="Arial"/>
                <w:szCs w:val="24"/>
              </w:rPr>
              <w:id w:val="-278101685"/>
              <w:placeholder>
                <w:docPart w:val="3731E59B110C4A45BA367A782107B57C"/>
              </w:placeholder>
              <w:temporary/>
              <w:showingPlcHdr/>
              <w15:appearance w15:val="hidden"/>
            </w:sdtPr>
            <w:sdtEndPr/>
            <w:sdtContent>
              <w:p w:rsidR="003D1B71" w:rsidRPr="00F47071" w:rsidRDefault="003D1B71" w:rsidP="00F20161">
                <w:pPr>
                  <w:pStyle w:val="Ttulo2"/>
                  <w:rPr>
                    <w:rFonts w:ascii="Arial" w:hAnsi="Arial" w:cs="Arial"/>
                    <w:szCs w:val="24"/>
                  </w:rPr>
                </w:pPr>
                <w:r w:rsidRPr="00F47071">
                  <w:rPr>
                    <w:rFonts w:ascii="Arial" w:hAnsi="Arial" w:cs="Arial"/>
                    <w:szCs w:val="24"/>
                  </w:rPr>
                  <w:t>Liderazgo</w:t>
                </w:r>
              </w:p>
            </w:sdtContent>
          </w:sdt>
          <w:p w:rsidR="003D1B71" w:rsidRPr="00F47071" w:rsidRDefault="00F47071" w:rsidP="00EF1338">
            <w:p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F47071">
              <w:rPr>
                <w:rFonts w:ascii="Arial" w:hAnsi="Arial" w:cs="Arial"/>
                <w:sz w:val="24"/>
                <w:szCs w:val="24"/>
              </w:rPr>
              <w:t>La experiencia en la supervisión directa como promotor comunitario y en la gestión y administración de p</w:t>
            </w:r>
            <w:r w:rsidR="00EF1338">
              <w:rPr>
                <w:rFonts w:ascii="Arial" w:hAnsi="Arial" w:cs="Arial"/>
                <w:sz w:val="24"/>
                <w:szCs w:val="24"/>
              </w:rPr>
              <w:t>royectos culturales y el trabajo dentro de la industria</w:t>
            </w:r>
            <w:r w:rsidR="00973C47">
              <w:rPr>
                <w:rFonts w:ascii="Arial" w:hAnsi="Arial" w:cs="Arial"/>
                <w:sz w:val="24"/>
                <w:szCs w:val="24"/>
              </w:rPr>
              <w:t xml:space="preserve"> me han permitido desarrollar habilidades de liderazgo.</w:t>
            </w:r>
            <w:bookmarkStart w:id="0" w:name="_GoBack"/>
            <w:bookmarkEnd w:id="0"/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28B7C3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2445B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Paseo Rio Lerma </w:t>
            </w:r>
            <w:r w:rsidR="00A304D6">
              <w:rPr>
                <w:lang w:val="es-ES_tradnl"/>
              </w:rPr>
              <w:t xml:space="preserve"># </w:t>
            </w:r>
            <w:r>
              <w:rPr>
                <w:lang w:val="es-ES_tradnl"/>
              </w:rPr>
              <w:t>214</w:t>
            </w:r>
          </w:p>
          <w:p w:rsidR="003D1B71" w:rsidRPr="00CA16E3" w:rsidRDefault="002445B9" w:rsidP="002445B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Salamanca, </w:t>
            </w:r>
            <w:proofErr w:type="spellStart"/>
            <w:r>
              <w:rPr>
                <w:lang w:val="es-ES_tradnl"/>
              </w:rPr>
              <w:t>Gto</w:t>
            </w:r>
            <w:proofErr w:type="spellEnd"/>
            <w:r>
              <w:rPr>
                <w:lang w:val="es-ES_tradnl"/>
              </w:rPr>
              <w:t xml:space="preserve">. </w:t>
            </w:r>
            <w:proofErr w:type="spellStart"/>
            <w:r>
              <w:rPr>
                <w:lang w:val="es-ES_tradnl"/>
              </w:rPr>
              <w:t>Mex</w:t>
            </w:r>
            <w:proofErr w:type="spellEnd"/>
            <w:r>
              <w:rPr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FB3E4A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2445B9" w:rsidP="002445B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4641503869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2848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2445B9" w:rsidP="002445B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Xidoo89@gmail.com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E24E7F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2445B9" w:rsidP="002445B9">
            <w:pPr>
              <w:pStyle w:val="Informacin"/>
              <w:rPr>
                <w:lang w:val="es-ES_tradnl"/>
              </w:rPr>
            </w:pPr>
            <w:r w:rsidRPr="002445B9">
              <w:rPr>
                <w:rFonts w:ascii="Bauhaus 93" w:hAnsi="Bauhaus 93"/>
                <w:color w:val="4A6EE2" w:themeColor="accent3" w:themeTint="80"/>
                <w:lang w:val="es-ES_tradnl"/>
              </w:rPr>
              <w:t>F</w:t>
            </w:r>
            <w:r>
              <w:rPr>
                <w:lang w:val="es-ES_tradnl"/>
              </w:rPr>
              <w:t>:  Christian Robles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F2F" w:rsidRDefault="00C67F2F" w:rsidP="00590471">
      <w:r>
        <w:separator/>
      </w:r>
    </w:p>
  </w:endnote>
  <w:endnote w:type="continuationSeparator" w:id="0">
    <w:p w:rsidR="00C67F2F" w:rsidRDefault="00C67F2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F2F" w:rsidRDefault="00C67F2F" w:rsidP="00590471">
      <w:r>
        <w:separator/>
      </w:r>
    </w:p>
  </w:footnote>
  <w:footnote w:type="continuationSeparator" w:id="0">
    <w:p w:rsidR="00C67F2F" w:rsidRDefault="00C67F2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D11C27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967FFC"/>
    <w:multiLevelType w:val="hybridMultilevel"/>
    <w:tmpl w:val="7FB0E8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207B85"/>
    <w:multiLevelType w:val="hybridMultilevel"/>
    <w:tmpl w:val="FC0E4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357DFF"/>
    <w:multiLevelType w:val="hybridMultilevel"/>
    <w:tmpl w:val="D0C25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D790A5E"/>
    <w:multiLevelType w:val="hybridMultilevel"/>
    <w:tmpl w:val="A76ED2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401EFD"/>
    <w:multiLevelType w:val="hybridMultilevel"/>
    <w:tmpl w:val="331049B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36D54F2"/>
    <w:multiLevelType w:val="hybridMultilevel"/>
    <w:tmpl w:val="03D2D1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FC519D"/>
    <w:multiLevelType w:val="hybridMultilevel"/>
    <w:tmpl w:val="F49488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84D42"/>
    <w:multiLevelType w:val="hybridMultilevel"/>
    <w:tmpl w:val="20A6DF9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9FB6F49"/>
    <w:multiLevelType w:val="hybridMultilevel"/>
    <w:tmpl w:val="132E1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22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21"/>
  </w:num>
  <w:num w:numId="17">
    <w:abstractNumId w:val="14"/>
  </w:num>
  <w:num w:numId="18">
    <w:abstractNumId w:val="13"/>
  </w:num>
  <w:num w:numId="19">
    <w:abstractNumId w:val="23"/>
  </w:num>
  <w:num w:numId="20">
    <w:abstractNumId w:val="19"/>
  </w:num>
  <w:num w:numId="21">
    <w:abstractNumId w:val="17"/>
  </w:num>
  <w:num w:numId="22">
    <w:abstractNumId w:val="16"/>
  </w:num>
  <w:num w:numId="23">
    <w:abstractNumId w:val="12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B9"/>
    <w:rsid w:val="00060042"/>
    <w:rsid w:val="0008685D"/>
    <w:rsid w:val="00090860"/>
    <w:rsid w:val="00094E8C"/>
    <w:rsid w:val="000F3242"/>
    <w:rsid w:val="00112FD7"/>
    <w:rsid w:val="00150ABD"/>
    <w:rsid w:val="001765A8"/>
    <w:rsid w:val="00183970"/>
    <w:rsid w:val="001946FC"/>
    <w:rsid w:val="001E218A"/>
    <w:rsid w:val="00222466"/>
    <w:rsid w:val="002445B9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040D2"/>
    <w:rsid w:val="00505AEC"/>
    <w:rsid w:val="00506682"/>
    <w:rsid w:val="00565C77"/>
    <w:rsid w:val="0056708E"/>
    <w:rsid w:val="005801E5"/>
    <w:rsid w:val="005840C4"/>
    <w:rsid w:val="00590471"/>
    <w:rsid w:val="005938FD"/>
    <w:rsid w:val="005B1057"/>
    <w:rsid w:val="005D01FA"/>
    <w:rsid w:val="00616793"/>
    <w:rsid w:val="00653E17"/>
    <w:rsid w:val="00665F95"/>
    <w:rsid w:val="00671AFC"/>
    <w:rsid w:val="006A08E8"/>
    <w:rsid w:val="006D79A8"/>
    <w:rsid w:val="006E12E2"/>
    <w:rsid w:val="0072353B"/>
    <w:rsid w:val="007575B6"/>
    <w:rsid w:val="007721CF"/>
    <w:rsid w:val="007B3C81"/>
    <w:rsid w:val="007D67CA"/>
    <w:rsid w:val="007E668F"/>
    <w:rsid w:val="007F5B63"/>
    <w:rsid w:val="007F7CEA"/>
    <w:rsid w:val="00803A0A"/>
    <w:rsid w:val="00846CB9"/>
    <w:rsid w:val="008566AA"/>
    <w:rsid w:val="008A1E6E"/>
    <w:rsid w:val="008A4C0D"/>
    <w:rsid w:val="008C024F"/>
    <w:rsid w:val="008C2CFC"/>
    <w:rsid w:val="00912DC8"/>
    <w:rsid w:val="009475DC"/>
    <w:rsid w:val="00967B93"/>
    <w:rsid w:val="00973C47"/>
    <w:rsid w:val="009D090F"/>
    <w:rsid w:val="00A20097"/>
    <w:rsid w:val="00A304D6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D75DC"/>
    <w:rsid w:val="00C07240"/>
    <w:rsid w:val="00C14078"/>
    <w:rsid w:val="00C67F2F"/>
    <w:rsid w:val="00C9503A"/>
    <w:rsid w:val="00CA16E3"/>
    <w:rsid w:val="00CE1E3D"/>
    <w:rsid w:val="00D0373F"/>
    <w:rsid w:val="00D053FA"/>
    <w:rsid w:val="00D44EE5"/>
    <w:rsid w:val="00DC3F0A"/>
    <w:rsid w:val="00DD4F34"/>
    <w:rsid w:val="00E26AED"/>
    <w:rsid w:val="00E4343E"/>
    <w:rsid w:val="00E73AB8"/>
    <w:rsid w:val="00E90A60"/>
    <w:rsid w:val="00E9481F"/>
    <w:rsid w:val="00ED47F7"/>
    <w:rsid w:val="00EE7E09"/>
    <w:rsid w:val="00EF1338"/>
    <w:rsid w:val="00F0223C"/>
    <w:rsid w:val="00F20161"/>
    <w:rsid w:val="00F3235D"/>
    <w:rsid w:val="00F32393"/>
    <w:rsid w:val="00F36826"/>
    <w:rsid w:val="00F47071"/>
    <w:rsid w:val="00F60368"/>
    <w:rsid w:val="00F878BD"/>
    <w:rsid w:val="00FB136F"/>
    <w:rsid w:val="00FE0DD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CE9D4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doo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E2189370E464583BE0F7A27DA4FCA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40E58F-8806-4B5F-979A-2BE9EF9A5130}"/>
      </w:docPartPr>
      <w:docPartBody>
        <w:p w:rsidR="009B227A" w:rsidRDefault="00943114">
          <w:pPr>
            <w:pStyle w:val="4E2189370E464583BE0F7A27DA4FCAD0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1DD114D43F444EBDACA21347FBDBC0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E7586-8124-41D9-B8A4-CBD6444AB8D0}"/>
      </w:docPartPr>
      <w:docPartBody>
        <w:p w:rsidR="009B227A" w:rsidRDefault="00943114">
          <w:pPr>
            <w:pStyle w:val="1DD114D43F444EBDACA21347FBDBC01E"/>
          </w:pPr>
          <w:r w:rsidRPr="00F20161">
            <w:t>Formación</w:t>
          </w:r>
        </w:p>
      </w:docPartBody>
    </w:docPart>
    <w:docPart>
      <w:docPartPr>
        <w:name w:val="BD410944ABA04DF2B234CC02342599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451C5-A670-43EF-9D3D-9C0DC0483B3E}"/>
      </w:docPartPr>
      <w:docPartBody>
        <w:p w:rsidR="009B227A" w:rsidRDefault="00943114">
          <w:pPr>
            <w:pStyle w:val="BD410944ABA04DF2B234CC02342599B9"/>
          </w:pPr>
          <w:r w:rsidRPr="00F20161">
            <w:t>Comunicación</w:t>
          </w:r>
        </w:p>
      </w:docPartBody>
    </w:docPart>
    <w:docPart>
      <w:docPartPr>
        <w:name w:val="3731E59B110C4A45BA367A782107B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6C79FE-E21C-4017-9710-936721FB5BAC}"/>
      </w:docPartPr>
      <w:docPartBody>
        <w:p w:rsidR="009B227A" w:rsidRDefault="00943114">
          <w:pPr>
            <w:pStyle w:val="3731E59B110C4A45BA367A782107B57C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114"/>
    <w:rsid w:val="004D2CD9"/>
    <w:rsid w:val="00943114"/>
    <w:rsid w:val="009B227A"/>
    <w:rsid w:val="00E42358"/>
    <w:rsid w:val="00E84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FA78147D0F4CDF96C9E0C3D65902D4">
    <w:name w:val="ADFA78147D0F4CDF96C9E0C3D65902D4"/>
  </w:style>
  <w:style w:type="paragraph" w:customStyle="1" w:styleId="51640D813C51481A862A314AF4C12AD0">
    <w:name w:val="51640D813C51481A862A314AF4C12AD0"/>
  </w:style>
  <w:style w:type="paragraph" w:customStyle="1" w:styleId="4E2189370E464583BE0F7A27DA4FCAD0">
    <w:name w:val="4E2189370E464583BE0F7A27DA4FCAD0"/>
  </w:style>
  <w:style w:type="paragraph" w:customStyle="1" w:styleId="9ECCA3AD2A84494EAEE04219501B87FF">
    <w:name w:val="9ECCA3AD2A84494EAEE04219501B87FF"/>
  </w:style>
  <w:style w:type="paragraph" w:customStyle="1" w:styleId="00564EB5C26B45D1BDFC69361162ACAC">
    <w:name w:val="00564EB5C26B45D1BDFC69361162ACAC"/>
  </w:style>
  <w:style w:type="paragraph" w:customStyle="1" w:styleId="D89E87B9029C4CBBAECF04C244BFD239">
    <w:name w:val="D89E87B9029C4CBBAECF04C244BFD239"/>
  </w:style>
  <w:style w:type="paragraph" w:customStyle="1" w:styleId="A3C16F26CE814BDDB690B6BB57622D3E">
    <w:name w:val="A3C16F26CE814BDDB690B6BB57622D3E"/>
  </w:style>
  <w:style w:type="paragraph" w:customStyle="1" w:styleId="25E56699E57B4E039D8C8B401492DAB0">
    <w:name w:val="25E56699E57B4E039D8C8B401492DAB0"/>
  </w:style>
  <w:style w:type="paragraph" w:customStyle="1" w:styleId="AF22235D1732457FA2483E7C6DE56CEF">
    <w:name w:val="AF22235D1732457FA2483E7C6DE56CEF"/>
  </w:style>
  <w:style w:type="paragraph" w:customStyle="1" w:styleId="1F2B57BA113C4C859D1DC3B59BEACB61">
    <w:name w:val="1F2B57BA113C4C859D1DC3B59BEACB61"/>
  </w:style>
  <w:style w:type="paragraph" w:customStyle="1" w:styleId="445F0BAC72BF49D5967243233EB7CC24">
    <w:name w:val="445F0BAC72BF49D5967243233EB7CC24"/>
  </w:style>
  <w:style w:type="paragraph" w:customStyle="1" w:styleId="18E2F3B567374F8F8D75B4F4E3CAFCCE">
    <w:name w:val="18E2F3B567374F8F8D75B4F4E3CAFCCE"/>
  </w:style>
  <w:style w:type="paragraph" w:customStyle="1" w:styleId="CC74CBF2EC0D416D8CDFF2C5679AE893">
    <w:name w:val="CC74CBF2EC0D416D8CDFF2C5679AE893"/>
  </w:style>
  <w:style w:type="paragraph" w:customStyle="1" w:styleId="EE32904AC9044295ACCCE1336053E965">
    <w:name w:val="EE32904AC9044295ACCCE1336053E965"/>
  </w:style>
  <w:style w:type="paragraph" w:customStyle="1" w:styleId="77636590C9DC4C9CA1ECAD1CD6EAE67D">
    <w:name w:val="77636590C9DC4C9CA1ECAD1CD6EAE67D"/>
  </w:style>
  <w:style w:type="paragraph" w:customStyle="1" w:styleId="B58D880D7D1A4484B8BF394EB6ED1ECF">
    <w:name w:val="B58D880D7D1A4484B8BF394EB6ED1ECF"/>
  </w:style>
  <w:style w:type="paragraph" w:customStyle="1" w:styleId="2163B06816164D38ADE1349B450BF235">
    <w:name w:val="2163B06816164D38ADE1349B450BF235"/>
  </w:style>
  <w:style w:type="paragraph" w:customStyle="1" w:styleId="A39770DA1DE846A7B17AECEE2E7778D9">
    <w:name w:val="A39770DA1DE846A7B17AECEE2E7778D9"/>
  </w:style>
  <w:style w:type="paragraph" w:customStyle="1" w:styleId="118A4B3B9B80431293A46EB3DAB9CCFF">
    <w:name w:val="118A4B3B9B80431293A46EB3DAB9CCFF"/>
  </w:style>
  <w:style w:type="paragraph" w:customStyle="1" w:styleId="1DD114D43F444EBDACA21347FBDBC01E">
    <w:name w:val="1DD114D43F444EBDACA21347FBDBC01E"/>
  </w:style>
  <w:style w:type="paragraph" w:customStyle="1" w:styleId="59ACE119183848999A3AB4089870114E">
    <w:name w:val="59ACE119183848999A3AB4089870114E"/>
  </w:style>
  <w:style w:type="paragraph" w:customStyle="1" w:styleId="8E1004DD3B1C4A3888593BB4037FF57F">
    <w:name w:val="8E1004DD3B1C4A3888593BB4037FF57F"/>
  </w:style>
  <w:style w:type="paragraph" w:customStyle="1" w:styleId="D7CB3DD048DE4BEE9CFAC96767F9FFFB">
    <w:name w:val="D7CB3DD048DE4BEE9CFAC96767F9FFFB"/>
  </w:style>
  <w:style w:type="paragraph" w:customStyle="1" w:styleId="BD410944ABA04DF2B234CC02342599B9">
    <w:name w:val="BD410944ABA04DF2B234CC02342599B9"/>
  </w:style>
  <w:style w:type="paragraph" w:customStyle="1" w:styleId="DFF56F65C1BA4561862E214F452401F5">
    <w:name w:val="DFF56F65C1BA4561862E214F452401F5"/>
  </w:style>
  <w:style w:type="paragraph" w:customStyle="1" w:styleId="3731E59B110C4A45BA367A782107B57C">
    <w:name w:val="3731E59B110C4A45BA367A782107B57C"/>
  </w:style>
  <w:style w:type="paragraph" w:customStyle="1" w:styleId="22A9C54375674B68A14671E37C6A1915">
    <w:name w:val="22A9C54375674B68A14671E37C6A1915"/>
  </w:style>
  <w:style w:type="paragraph" w:customStyle="1" w:styleId="3F81EC783ADB489D91FC80E4762CABAF">
    <w:name w:val="3F81EC783ADB489D91FC80E4762CABAF"/>
  </w:style>
  <w:style w:type="paragraph" w:customStyle="1" w:styleId="71C308C968EC48CABCBC038DC0A4F879">
    <w:name w:val="71C308C968EC48CABCBC038DC0A4F879"/>
  </w:style>
  <w:style w:type="paragraph" w:customStyle="1" w:styleId="2C198328ED154A0F91AAAEB3284106EF">
    <w:name w:val="2C198328ED154A0F91AAAEB3284106EF"/>
  </w:style>
  <w:style w:type="paragraph" w:customStyle="1" w:styleId="7DCABD1CC1954BFC87726A149BD3C482">
    <w:name w:val="7DCABD1CC1954BFC87726A149BD3C482"/>
  </w:style>
  <w:style w:type="paragraph" w:customStyle="1" w:styleId="13B99452358045D9BE6AAD7379CE0635">
    <w:name w:val="13B99452358045D9BE6AAD7379CE0635"/>
  </w:style>
  <w:style w:type="paragraph" w:customStyle="1" w:styleId="AFB0E655689147E88BE5EE3DF6EADB2D">
    <w:name w:val="AFB0E655689147E88BE5EE3DF6EADB2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8B498EAF3B074B5D8C7D0FF5CC1FDC23">
    <w:name w:val="8B498EAF3B074B5D8C7D0FF5CC1FDC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521</Words>
  <Characters>2871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2020-09-29T04:55:00Z</dcterms:created>
  <dcterms:modified xsi:type="dcterms:W3CDTF">2020-10-14T23:32:00Z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