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4246" w:rsidRDefault="00381DB9" w:rsidP="00FF4246">
      <w:pPr>
        <w:tabs>
          <w:tab w:val="left" w:pos="4367"/>
        </w:tabs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-481330</wp:posOffset>
                </wp:positionH>
                <wp:positionV relativeFrom="paragraph">
                  <wp:posOffset>-895350</wp:posOffset>
                </wp:positionV>
                <wp:extent cx="5396230" cy="1123950"/>
                <wp:effectExtent l="4445" t="0" r="0" b="0"/>
                <wp:wrapSquare wrapText="bothSides"/>
                <wp:docPr id="19" name="Cuadro de tex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6230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3A5C" w:rsidRDefault="00381DB9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>
                                  <wp:extent cx="8289290" cy="1649730"/>
                                  <wp:effectExtent l="0" t="0" r="0" b="7620"/>
                                  <wp:docPr id="2" name="Imagen 2" descr="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289290" cy="1649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0" o:spid="_x0000_s1026" type="#_x0000_t202" style="position:absolute;margin-left:-37.9pt;margin-top:-70.5pt;width:424.9pt;height:88.5pt;z-index:2516608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" filled="f" stroked="f">
                <v:textbox>
                  <w:txbxContent>
                    <w:p w:rsidR="00AD3A5C" w:rsidRDefault="00381DB9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8289290" cy="1649730"/>
                            <wp:effectExtent l="0" t="0" r="0" b="7620"/>
                            <wp:docPr id="2" name="Imagen 2" descr="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289290" cy="16497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70072" w:rsidRDefault="006307F3" w:rsidP="00A70072">
      <w:r>
        <w:rPr>
          <w:noProof/>
          <w:lang w:val="es-MX" w:eastAsia="es-MX"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-5292090</wp:posOffset>
            </wp:positionH>
            <wp:positionV relativeFrom="paragraph">
              <wp:posOffset>80645</wp:posOffset>
            </wp:positionV>
            <wp:extent cx="1175385" cy="1542415"/>
            <wp:effectExtent l="171450" t="133350" r="367665" b="305435"/>
            <wp:wrapNone/>
            <wp:docPr id="3" name="Imagen 2" descr="DSC0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SC0704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385" cy="1542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81DB9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-6001385</wp:posOffset>
                </wp:positionH>
                <wp:positionV relativeFrom="paragraph">
                  <wp:posOffset>214630</wp:posOffset>
                </wp:positionV>
                <wp:extent cx="7424420" cy="1371600"/>
                <wp:effectExtent l="8890" t="5080" r="5715" b="1397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8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24420" cy="1371600"/>
                        </a:xfrm>
                        <a:prstGeom prst="rect">
                          <a:avLst/>
                        </a:prstGeom>
                        <a:solidFill>
                          <a:srgbClr val="5A5A5A"/>
                        </a:solidFill>
                        <a:ln w="9525">
                          <a:solidFill>
                            <a:srgbClr val="5A5A5A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8098" dir="7620026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9B21F6" w:rsidRPr="00345123" w:rsidRDefault="009B21F6" w:rsidP="00C813FF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  <w:t xml:space="preserve">                                María Antonia Granados Vázquez</w:t>
                            </w:r>
                          </w:p>
                          <w:p w:rsidR="00C813FF" w:rsidRPr="00345123" w:rsidRDefault="00C813FF" w:rsidP="00C813FF">
                            <w:pP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345123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                        </w:t>
                            </w:r>
                            <w:r w:rsidR="00690915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                      27</w:t>
                            </w:r>
                            <w:r w:rsidR="009B21F6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años</w:t>
                            </w:r>
                          </w:p>
                          <w:p w:rsidR="00C813FF" w:rsidRPr="00345123" w:rsidRDefault="00C813FF" w:rsidP="00C813FF">
                            <w:pP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345123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                            </w:t>
                            </w:r>
                            <w:r w:rsidR="009B21F6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2D136A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              Plaza de la revolución</w:t>
                            </w:r>
                            <w:r w:rsidR="009B21F6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# 3</w:t>
                            </w:r>
                            <w:r w:rsidR="002D136A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>06 Valtierrilla, Mpio Salamanca, Guanajuato,</w:t>
                            </w:r>
                            <w:r w:rsidR="009B21F6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México</w:t>
                            </w:r>
                            <w:r w:rsidRPr="00345123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</w:p>
                          <w:p w:rsidR="00C813FF" w:rsidRPr="00345123" w:rsidRDefault="00C813FF" w:rsidP="00C813FF">
                            <w:pP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345123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                             </w:t>
                            </w:r>
                            <w:r w:rsidR="009B21F6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                 Casa habitación</w:t>
                            </w:r>
                          </w:p>
                          <w:p w:rsidR="00C813FF" w:rsidRPr="00345123" w:rsidRDefault="00C813FF" w:rsidP="00C813FF">
                            <w:pP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345123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                                       </w:t>
                            </w:r>
                            <w:r w:rsidR="00690915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       Tel:4641660837</w:t>
                            </w:r>
                            <w:r w:rsidR="002D136A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 w:rsidRPr="00345123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                     </w:t>
                            </w:r>
                            <w:r w:rsidR="006307F3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 w:rsidRPr="00345123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B21F6">
                              <w:rPr>
                                <w:rFonts w:ascii="Arial" w:hAnsi="Arial"/>
                                <w:color w:val="FFFFFF"/>
                                <w:sz w:val="32"/>
                                <w:szCs w:val="32"/>
                              </w:rPr>
                              <w:t>LIC. COMUNICACIÓN</w:t>
                            </w:r>
                          </w:p>
                          <w:p w:rsidR="00C813FF" w:rsidRDefault="00C813FF" w:rsidP="00C813FF">
                            <w:pP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345123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                                                      </w:t>
                            </w:r>
                            <w:r w:rsidR="002D136A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E-mail:lic.antoniagranados@g</w:t>
                            </w:r>
                            <w:r w:rsidR="009B21F6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>mail</w:t>
                            </w:r>
                            <w:r w:rsidRPr="00345123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.com                            </w:t>
                            </w:r>
                            <w:r w:rsidR="006307F3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690915"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  <w:t xml:space="preserve">  Disponible a partir Agosto 2018</w:t>
                            </w:r>
                          </w:p>
                          <w:p w:rsidR="00FF4246" w:rsidRDefault="00FF4246" w:rsidP="00C813FF">
                            <w:pP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FF4246" w:rsidRDefault="00FF4246" w:rsidP="00C813FF">
                            <w:pP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FF4246" w:rsidRDefault="00FF4246" w:rsidP="00C813FF">
                            <w:pP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FF4246" w:rsidRDefault="00FF4246" w:rsidP="00C813FF">
                            <w:pP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FF4246" w:rsidRDefault="00FF4246" w:rsidP="00C813FF">
                            <w:pP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FF4246" w:rsidRDefault="00FF4246" w:rsidP="00C813FF">
                            <w:pP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FF4246" w:rsidRDefault="00FF4246" w:rsidP="00C813FF">
                            <w:pP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FF4246" w:rsidRPr="00345123" w:rsidRDefault="00FF4246" w:rsidP="00C813FF">
                            <w:pPr>
                              <w:rPr>
                                <w:rFonts w:ascii="Arial" w:hAnsi="Arial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:rsidR="00C813FF" w:rsidRPr="00345123" w:rsidRDefault="00C813FF" w:rsidP="00C813FF">
                            <w:pPr>
                              <w:rPr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1" o:spid="_x0000_s1027" style="position:absolute;margin-left:-472.55pt;margin-top:16.9pt;width:584.6pt;height:108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" fillcolor="#5a5a5a" strokecolor="#5a5a5a">
                <v:shadow offset="-.63689mm,.84517mm"/>
                <v:textbox>
                  <w:txbxContent>
                    <w:p w:rsidR="009B21F6" w:rsidRPr="00345123" w:rsidRDefault="009B21F6" w:rsidP="00C813FF">
                      <w:pP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  <w:t xml:space="preserve">                                María Antonia Granados Vázquez</w:t>
                      </w:r>
                    </w:p>
                    <w:p w:rsidR="00C813FF" w:rsidRPr="00345123" w:rsidRDefault="00C813FF" w:rsidP="00C813FF">
                      <w:pP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  <w:r w:rsidRPr="00345123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                    </w:t>
                      </w:r>
                      <w:r w:rsidR="00690915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                  27</w:t>
                      </w:r>
                      <w:r w:rsidR="009B21F6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años</w:t>
                      </w:r>
                    </w:p>
                    <w:p w:rsidR="00C813FF" w:rsidRPr="00345123" w:rsidRDefault="00C813FF" w:rsidP="00C813FF">
                      <w:pP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  <w:r w:rsidRPr="00345123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                        </w:t>
                      </w:r>
                      <w:r w:rsidR="009B21F6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</w:t>
                      </w:r>
                      <w:r w:rsidR="002D136A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          Plaza de la revolución</w:t>
                      </w:r>
                      <w:r w:rsidR="009B21F6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# 3</w:t>
                      </w:r>
                      <w:r w:rsidR="002D136A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>06 Valtierrilla, Mpio Salamanca, Guanajuato,</w:t>
                      </w:r>
                      <w:r w:rsidR="009B21F6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México</w:t>
                      </w:r>
                      <w:r w:rsidRPr="00345123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 </w:t>
                      </w:r>
                    </w:p>
                    <w:p w:rsidR="00C813FF" w:rsidRPr="00345123" w:rsidRDefault="00C813FF" w:rsidP="00C813FF">
                      <w:pP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  <w:r w:rsidRPr="00345123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                         </w:t>
                      </w:r>
                      <w:r w:rsidR="009B21F6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             Casa habitación</w:t>
                      </w:r>
                    </w:p>
                    <w:p w:rsidR="00C813FF" w:rsidRPr="00345123" w:rsidRDefault="00C813FF" w:rsidP="00C813FF">
                      <w:pP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  <w:r w:rsidRPr="00345123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                                   </w:t>
                      </w:r>
                      <w:r w:rsidR="00690915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   Tel:4641660837</w:t>
                      </w:r>
                      <w:r w:rsidR="002D136A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   </w:t>
                      </w:r>
                      <w:r w:rsidRPr="00345123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                 </w:t>
                      </w:r>
                      <w:r w:rsidR="006307F3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      </w:t>
                      </w:r>
                      <w:r w:rsidRPr="00345123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</w:t>
                      </w:r>
                      <w:r w:rsidR="009B21F6">
                        <w:rPr>
                          <w:rFonts w:ascii="Arial" w:hAnsi="Arial"/>
                          <w:color w:val="FFFFFF"/>
                          <w:sz w:val="32"/>
                          <w:szCs w:val="32"/>
                        </w:rPr>
                        <w:t>LIC. COMUNICACIÓN</w:t>
                      </w:r>
                    </w:p>
                    <w:p w:rsidR="00C813FF" w:rsidRDefault="00C813FF" w:rsidP="00C813FF">
                      <w:pP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  <w:r w:rsidRPr="00345123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                                                      </w:t>
                      </w:r>
                      <w:r w:rsidR="002D136A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E-mail:lic.antoniagranados@g</w:t>
                      </w:r>
                      <w:r w:rsidR="009B21F6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>mail</w:t>
                      </w:r>
                      <w:r w:rsidRPr="00345123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.com                            </w:t>
                      </w:r>
                      <w:r w:rsidR="006307F3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</w:t>
                      </w:r>
                      <w:r w:rsidR="00690915"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  <w:t xml:space="preserve">  Disponible a partir Agosto 2018</w:t>
                      </w:r>
                    </w:p>
                    <w:p w:rsidR="00FF4246" w:rsidRDefault="00FF4246" w:rsidP="00C813FF">
                      <w:pP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FF4246" w:rsidRDefault="00FF4246" w:rsidP="00C813FF">
                      <w:pP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FF4246" w:rsidRDefault="00FF4246" w:rsidP="00C813FF">
                      <w:pP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FF4246" w:rsidRDefault="00FF4246" w:rsidP="00C813FF">
                      <w:pP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FF4246" w:rsidRDefault="00FF4246" w:rsidP="00C813FF">
                      <w:pP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FF4246" w:rsidRDefault="00FF4246" w:rsidP="00C813FF">
                      <w:pP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FF4246" w:rsidRDefault="00FF4246" w:rsidP="00C813FF">
                      <w:pP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FF4246" w:rsidRPr="00345123" w:rsidRDefault="00FF4246" w:rsidP="00C813FF">
                      <w:pPr>
                        <w:rPr>
                          <w:rFonts w:ascii="Arial" w:hAnsi="Arial"/>
                          <w:color w:val="FFFFFF"/>
                          <w:sz w:val="20"/>
                          <w:szCs w:val="20"/>
                        </w:rPr>
                      </w:pPr>
                    </w:p>
                    <w:p w:rsidR="00C813FF" w:rsidRPr="00345123" w:rsidRDefault="00C813FF" w:rsidP="00C813FF">
                      <w:pPr>
                        <w:rPr>
                          <w:color w:val="FFFFFF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:rsidR="006307F3" w:rsidRPr="006307F3" w:rsidRDefault="006307F3" w:rsidP="00A70072">
      <w:pPr>
        <w:rPr>
          <w:rFonts w:ascii="Arial" w:hAnsi="Arial"/>
          <w:b/>
          <w:color w:val="FF6666"/>
          <w:sz w:val="20"/>
          <w:szCs w:val="20"/>
        </w:rPr>
      </w:pPr>
      <w:r>
        <w:rPr>
          <w:rFonts w:ascii="Arial" w:hAnsi="Arial"/>
          <w:b/>
          <w:color w:val="FF6666"/>
          <w:sz w:val="36"/>
          <w:szCs w:val="36"/>
        </w:rPr>
        <w:t>OBJETIVO</w:t>
      </w:r>
    </w:p>
    <w:p w:rsidR="006307F3" w:rsidRDefault="00381DB9" w:rsidP="00A70072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-810895</wp:posOffset>
                </wp:positionH>
                <wp:positionV relativeFrom="paragraph">
                  <wp:posOffset>59690</wp:posOffset>
                </wp:positionV>
                <wp:extent cx="7200900" cy="0"/>
                <wp:effectExtent l="8255" t="12065" r="10795" b="6985"/>
                <wp:wrapNone/>
                <wp:docPr id="17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00900" cy="0"/>
                        </a:xfrm>
                        <a:prstGeom prst="line">
                          <a:avLst/>
                        </a:prstGeom>
                        <a:noFill/>
                        <a:ln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8E0DE2" id="Line 19" o:spid="_x0000_s1026" style="position:absolute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3.85pt,4.7pt" to="503.15pt,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" stroked="f"/>
            </w:pict>
          </mc:Fallback>
        </mc:AlternateContent>
      </w:r>
    </w:p>
    <w:p w:rsidR="00A70072" w:rsidRPr="009737DA" w:rsidRDefault="009737DA" w:rsidP="009737D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Concluí mi carrera </w:t>
      </w:r>
      <w:r w:rsidRPr="002D75DA">
        <w:rPr>
          <w:rFonts w:ascii="Arial" w:hAnsi="Arial" w:cs="Arial"/>
        </w:rPr>
        <w:t xml:space="preserve">como Licenciada en Comunicación dentro de la Universidad de León plantel Salamanca periodo 2009-2012. Así mismo busco ampliar mis conocimientos por medio de la experiencia con una capacidad eficiente para trasmitir un mensaje, para conseguir provecho de todo lo aprendido y en el ámbito laboral me pueda permitir adquirir como herramienta básica las diversas capacidades con las que cuento: Responsabilidad, Trabajo en equipo, buena disposición, pro actividad, Eficacia, capacidad en la toma de decisiones, y el compromiso de ser mejor cada día en mi área de trabajo. Mi objetivo es cultivarme cada día y buscar éxito profesional. </w:t>
      </w:r>
    </w:p>
    <w:p w:rsidR="00A70072" w:rsidRPr="00A70072" w:rsidRDefault="00A70072" w:rsidP="00A70072"/>
    <w:p w:rsidR="00A70072" w:rsidRPr="00A70072" w:rsidRDefault="00381DB9" w:rsidP="00A70072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0560" behindDoc="1" locked="0" layoutInCell="1" allowOverlap="1">
                <wp:simplePos x="0" y="0"/>
                <wp:positionH relativeFrom="column">
                  <wp:posOffset>-640715</wp:posOffset>
                </wp:positionH>
                <wp:positionV relativeFrom="paragraph">
                  <wp:posOffset>158115</wp:posOffset>
                </wp:positionV>
                <wp:extent cx="2286000" cy="2336165"/>
                <wp:effectExtent l="0" t="0" r="0" b="0"/>
                <wp:wrapNone/>
                <wp:docPr id="16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336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3A5C" w:rsidRPr="00EB7C5F" w:rsidRDefault="00AD3A5C" w:rsidP="00AD3A5C">
                            <w:pPr>
                              <w:rPr>
                                <w:rFonts w:ascii="Arial" w:hAnsi="Arial"/>
                                <w:color w:val="FF6666"/>
                                <w:sz w:val="20"/>
                                <w:szCs w:val="20"/>
                              </w:rPr>
                            </w:pPr>
                            <w:r w:rsidRPr="00EB7C5F">
                              <w:rPr>
                                <w:rFonts w:ascii="Arial" w:hAnsi="Arial"/>
                                <w:b/>
                                <w:color w:val="FF6666"/>
                                <w:sz w:val="36"/>
                                <w:szCs w:val="36"/>
                              </w:rPr>
                              <w:t>HABILIDADES</w:t>
                            </w:r>
                          </w:p>
                          <w:p w:rsidR="00AD3A5C" w:rsidRPr="00B476C7" w:rsidRDefault="00AD3A5C">
                            <w:pPr>
                              <w:rPr>
                                <w:rFonts w:ascii="Arial" w:hAnsi="Arial"/>
                                <w:color w:val="000000"/>
                              </w:rPr>
                            </w:pPr>
                          </w:p>
                          <w:p w:rsidR="00AD3A5C" w:rsidRPr="009B21F6" w:rsidRDefault="00AD3A5C">
                            <w:pPr>
                              <w:rPr>
                                <w:rFonts w:ascii="Arial" w:hAnsi="Arial"/>
                                <w:sz w:val="22"/>
                                <w:szCs w:val="22"/>
                              </w:rPr>
                            </w:pPr>
                            <w:r w:rsidRPr="009B21F6">
                              <w:rPr>
                                <w:rFonts w:ascii="Arial" w:hAnsi="Arial"/>
                                <w:sz w:val="22"/>
                                <w:szCs w:val="22"/>
                              </w:rPr>
                              <w:t>-Análisis de cartera</w:t>
                            </w:r>
                          </w:p>
                          <w:p w:rsidR="00AD3A5C" w:rsidRPr="009B21F6" w:rsidRDefault="00AD3A5C">
                            <w:pPr>
                              <w:rPr>
                                <w:rFonts w:ascii="Arial" w:hAnsi="Arial"/>
                                <w:sz w:val="22"/>
                                <w:szCs w:val="22"/>
                              </w:rPr>
                            </w:pPr>
                            <w:r w:rsidRPr="009B21F6">
                              <w:rPr>
                                <w:rFonts w:ascii="Arial" w:hAnsi="Arial"/>
                                <w:sz w:val="22"/>
                                <w:szCs w:val="22"/>
                              </w:rPr>
                              <w:t>-Cuentas de cobro</w:t>
                            </w:r>
                          </w:p>
                          <w:p w:rsidR="009B21F6" w:rsidRPr="009B21F6" w:rsidRDefault="009B21F6">
                            <w:pPr>
                              <w:rPr>
                                <w:rFonts w:ascii="Arial" w:hAnsi="Arial"/>
                                <w:sz w:val="22"/>
                                <w:szCs w:val="22"/>
                              </w:rPr>
                            </w:pPr>
                            <w:r w:rsidRPr="009B21F6">
                              <w:rPr>
                                <w:rFonts w:ascii="Arial" w:hAnsi="Arial"/>
                                <w:sz w:val="22"/>
                                <w:szCs w:val="22"/>
                              </w:rPr>
                              <w:t>-Atención telefónica</w:t>
                            </w:r>
                          </w:p>
                          <w:p w:rsidR="009B21F6" w:rsidRPr="009B21F6" w:rsidRDefault="009B21F6">
                            <w:pPr>
                              <w:rPr>
                                <w:rFonts w:ascii="Arial" w:hAnsi="Arial"/>
                                <w:sz w:val="22"/>
                                <w:szCs w:val="22"/>
                              </w:rPr>
                            </w:pPr>
                            <w:r w:rsidRPr="009B21F6">
                              <w:rPr>
                                <w:rFonts w:ascii="Arial" w:hAnsi="Arial"/>
                                <w:sz w:val="22"/>
                                <w:szCs w:val="22"/>
                              </w:rPr>
                              <w:t>-Atención a clientes</w:t>
                            </w:r>
                          </w:p>
                          <w:p w:rsidR="00AD3A5C" w:rsidRPr="009B21F6" w:rsidRDefault="009B21F6">
                            <w:pPr>
                              <w:rPr>
                                <w:rFonts w:ascii="Arial" w:hAnsi="Arial"/>
                                <w:sz w:val="22"/>
                                <w:szCs w:val="22"/>
                              </w:rPr>
                            </w:pPr>
                            <w:r w:rsidRPr="009B21F6">
                              <w:rPr>
                                <w:rFonts w:ascii="Arial" w:hAnsi="Arial"/>
                                <w:sz w:val="22"/>
                                <w:szCs w:val="22"/>
                              </w:rPr>
                              <w:t>-Prospección y promoción de servicios</w:t>
                            </w:r>
                          </w:p>
                          <w:p w:rsidR="00AD3A5C" w:rsidRDefault="00AD3A5C">
                            <w:pPr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9B21F6">
                              <w:rPr>
                                <w:rFonts w:ascii="Arial" w:hAnsi="Arial"/>
                                <w:sz w:val="22"/>
                                <w:szCs w:val="22"/>
                              </w:rPr>
                              <w:t>-Trabajo bajo presión,</w:t>
                            </w:r>
                            <w:r w:rsidR="009B21F6">
                              <w:rPr>
                                <w:rFonts w:ascii="Arial" w:hAnsi="Arial"/>
                                <w:sz w:val="22"/>
                                <w:szCs w:val="22"/>
                              </w:rPr>
                              <w:t xml:space="preserve"> y metas</w:t>
                            </w:r>
                            <w:r w:rsidRPr="009B21F6">
                              <w:rPr>
                                <w:rFonts w:ascii="Arial" w:hAnsi="Arial"/>
                                <w:sz w:val="22"/>
                                <w:szCs w:val="22"/>
                              </w:rPr>
                              <w:t xml:space="preserve"> responsable y organizada</w:t>
                            </w:r>
                            <w:r w:rsidRPr="009B21F6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:rsidR="002D136A" w:rsidRDefault="002D136A">
                            <w:pPr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>- comunicación (oral, escrita)</w:t>
                            </w:r>
                          </w:p>
                          <w:p w:rsidR="002D136A" w:rsidRPr="009B21F6" w:rsidRDefault="002D136A">
                            <w:pPr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</w:rPr>
                              <w:t xml:space="preserve">- recopilación de datos 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5" o:spid="_x0000_s1028" type="#_x0000_t202" style="position:absolute;margin-left:-50.45pt;margin-top:12.45pt;width:180pt;height:183.95pt;z-index:-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" filled="f" stroked="f">
                <v:textbox inset=",7.2pt,,7.2pt">
                  <w:txbxContent>
                    <w:p w:rsidR="00AD3A5C" w:rsidRPr="00EB7C5F" w:rsidRDefault="00AD3A5C" w:rsidP="00AD3A5C">
                      <w:pPr>
                        <w:rPr>
                          <w:rFonts w:ascii="Arial" w:hAnsi="Arial"/>
                          <w:color w:val="FF6666"/>
                          <w:sz w:val="20"/>
                          <w:szCs w:val="20"/>
                        </w:rPr>
                      </w:pPr>
                      <w:r w:rsidRPr="00EB7C5F">
                        <w:rPr>
                          <w:rFonts w:ascii="Arial" w:hAnsi="Arial"/>
                          <w:b/>
                          <w:color w:val="FF6666"/>
                          <w:sz w:val="36"/>
                          <w:szCs w:val="36"/>
                        </w:rPr>
                        <w:t>HABILIDADES</w:t>
                      </w:r>
                    </w:p>
                    <w:p w:rsidR="00AD3A5C" w:rsidRPr="00B476C7" w:rsidRDefault="00AD3A5C">
                      <w:pPr>
                        <w:rPr>
                          <w:rFonts w:ascii="Arial" w:hAnsi="Arial"/>
                          <w:color w:val="000000"/>
                        </w:rPr>
                      </w:pPr>
                    </w:p>
                    <w:p w:rsidR="00AD3A5C" w:rsidRPr="009B21F6" w:rsidRDefault="00AD3A5C">
                      <w:pPr>
                        <w:rPr>
                          <w:rFonts w:ascii="Arial" w:hAnsi="Arial"/>
                          <w:sz w:val="22"/>
                          <w:szCs w:val="22"/>
                        </w:rPr>
                      </w:pPr>
                      <w:r w:rsidRPr="009B21F6">
                        <w:rPr>
                          <w:rFonts w:ascii="Arial" w:hAnsi="Arial"/>
                          <w:sz w:val="22"/>
                          <w:szCs w:val="22"/>
                        </w:rPr>
                        <w:t>-Análisis de cartera</w:t>
                      </w:r>
                    </w:p>
                    <w:p w:rsidR="00AD3A5C" w:rsidRPr="009B21F6" w:rsidRDefault="00AD3A5C">
                      <w:pPr>
                        <w:rPr>
                          <w:rFonts w:ascii="Arial" w:hAnsi="Arial"/>
                          <w:sz w:val="22"/>
                          <w:szCs w:val="22"/>
                        </w:rPr>
                      </w:pPr>
                      <w:r w:rsidRPr="009B21F6">
                        <w:rPr>
                          <w:rFonts w:ascii="Arial" w:hAnsi="Arial"/>
                          <w:sz w:val="22"/>
                          <w:szCs w:val="22"/>
                        </w:rPr>
                        <w:t>-Cuentas de cobro</w:t>
                      </w:r>
                    </w:p>
                    <w:p w:rsidR="009B21F6" w:rsidRPr="009B21F6" w:rsidRDefault="009B21F6">
                      <w:pPr>
                        <w:rPr>
                          <w:rFonts w:ascii="Arial" w:hAnsi="Arial"/>
                          <w:sz w:val="22"/>
                          <w:szCs w:val="22"/>
                        </w:rPr>
                      </w:pPr>
                      <w:r w:rsidRPr="009B21F6">
                        <w:rPr>
                          <w:rFonts w:ascii="Arial" w:hAnsi="Arial"/>
                          <w:sz w:val="22"/>
                          <w:szCs w:val="22"/>
                        </w:rPr>
                        <w:t>-Atención telefónica</w:t>
                      </w:r>
                    </w:p>
                    <w:p w:rsidR="009B21F6" w:rsidRPr="009B21F6" w:rsidRDefault="009B21F6">
                      <w:pPr>
                        <w:rPr>
                          <w:rFonts w:ascii="Arial" w:hAnsi="Arial"/>
                          <w:sz w:val="22"/>
                          <w:szCs w:val="22"/>
                        </w:rPr>
                      </w:pPr>
                      <w:r w:rsidRPr="009B21F6">
                        <w:rPr>
                          <w:rFonts w:ascii="Arial" w:hAnsi="Arial"/>
                          <w:sz w:val="22"/>
                          <w:szCs w:val="22"/>
                        </w:rPr>
                        <w:t>-Atención a clientes</w:t>
                      </w:r>
                    </w:p>
                    <w:p w:rsidR="00AD3A5C" w:rsidRPr="009B21F6" w:rsidRDefault="009B21F6">
                      <w:pPr>
                        <w:rPr>
                          <w:rFonts w:ascii="Arial" w:hAnsi="Arial"/>
                          <w:sz w:val="22"/>
                          <w:szCs w:val="22"/>
                        </w:rPr>
                      </w:pPr>
                      <w:r w:rsidRPr="009B21F6">
                        <w:rPr>
                          <w:rFonts w:ascii="Arial" w:hAnsi="Arial"/>
                          <w:sz w:val="22"/>
                          <w:szCs w:val="22"/>
                        </w:rPr>
                        <w:t>-Prospección y promoción de servicios</w:t>
                      </w:r>
                    </w:p>
                    <w:p w:rsidR="00AD3A5C" w:rsidRDefault="00AD3A5C">
                      <w:pPr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</w:pPr>
                      <w:r w:rsidRPr="009B21F6">
                        <w:rPr>
                          <w:rFonts w:ascii="Arial" w:hAnsi="Arial"/>
                          <w:sz w:val="22"/>
                          <w:szCs w:val="22"/>
                        </w:rPr>
                        <w:t>-Trabajo bajo presión,</w:t>
                      </w:r>
                      <w:r w:rsidR="009B21F6">
                        <w:rPr>
                          <w:rFonts w:ascii="Arial" w:hAnsi="Arial"/>
                          <w:sz w:val="22"/>
                          <w:szCs w:val="22"/>
                        </w:rPr>
                        <w:t xml:space="preserve"> y metas</w:t>
                      </w:r>
                      <w:r w:rsidRPr="009B21F6">
                        <w:rPr>
                          <w:rFonts w:ascii="Arial" w:hAnsi="Arial"/>
                          <w:sz w:val="22"/>
                          <w:szCs w:val="22"/>
                        </w:rPr>
                        <w:t xml:space="preserve"> responsable y organizada</w:t>
                      </w:r>
                      <w:r w:rsidRPr="009B21F6"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>.</w:t>
                      </w:r>
                    </w:p>
                    <w:p w:rsidR="002D136A" w:rsidRDefault="002D136A">
                      <w:pPr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>- comunicación (oral, escrita)</w:t>
                      </w:r>
                    </w:p>
                    <w:p w:rsidR="002D136A" w:rsidRPr="009B21F6" w:rsidRDefault="002D136A">
                      <w:pPr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22"/>
                          <w:szCs w:val="22"/>
                        </w:rPr>
                        <w:t xml:space="preserve">- recopilación de datos </w:t>
                      </w:r>
                    </w:p>
                  </w:txbxContent>
                </v:textbox>
              </v:shape>
            </w:pict>
          </mc:Fallback>
        </mc:AlternateContent>
      </w:r>
    </w:p>
    <w:p w:rsidR="00A70072" w:rsidRPr="00A70072" w:rsidRDefault="00A70072" w:rsidP="00A70072"/>
    <w:p w:rsidR="00A70072" w:rsidRPr="00A70072" w:rsidRDefault="00A70072" w:rsidP="00A70072"/>
    <w:p w:rsidR="00A70072" w:rsidRPr="00A70072" w:rsidRDefault="00381DB9" w:rsidP="00A70072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-810895</wp:posOffset>
                </wp:positionH>
                <wp:positionV relativeFrom="paragraph">
                  <wp:posOffset>37465</wp:posOffset>
                </wp:positionV>
                <wp:extent cx="7200900" cy="0"/>
                <wp:effectExtent l="8255" t="8890" r="10795" b="10160"/>
                <wp:wrapNone/>
                <wp:docPr id="15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00900" cy="0"/>
                        </a:xfrm>
                        <a:prstGeom prst="line">
                          <a:avLst/>
                        </a:prstGeom>
                        <a:noFill/>
                        <a:ln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95B26F" id="Line 20" o:spid="_x0000_s1026" style="position:absolute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3.85pt,2.95pt" to="503.1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" stroked="f"/>
            </w:pict>
          </mc:Fallback>
        </mc:AlternateContent>
      </w:r>
    </w:p>
    <w:p w:rsidR="00A70072" w:rsidRPr="00A70072" w:rsidRDefault="00381DB9" w:rsidP="00A70072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1556385</wp:posOffset>
                </wp:positionH>
                <wp:positionV relativeFrom="paragraph">
                  <wp:posOffset>32385</wp:posOffset>
                </wp:positionV>
                <wp:extent cx="2286000" cy="1485900"/>
                <wp:effectExtent l="0" t="0" r="0" b="0"/>
                <wp:wrapThrough wrapText="bothSides">
                  <wp:wrapPolygon edited="0">
                    <wp:start x="360" y="831"/>
                    <wp:lineTo x="360" y="20769"/>
                    <wp:lineTo x="21060" y="20769"/>
                    <wp:lineTo x="21060" y="831"/>
                    <wp:lineTo x="360" y="831"/>
                  </wp:wrapPolygon>
                </wp:wrapThrough>
                <wp:docPr id="14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3A5C" w:rsidRPr="0044216C" w:rsidRDefault="00AD3A5C" w:rsidP="004835EE">
                            <w:pPr>
                              <w:rPr>
                                <w:rFonts w:ascii="Arial" w:hAnsi="Arial"/>
                              </w:rPr>
                            </w:pPr>
                            <w:r w:rsidRPr="0044216C">
                              <w:rPr>
                                <w:rFonts w:ascii="Arial" w:hAnsi="Arial"/>
                              </w:rPr>
                              <w:t>Español: Natal</w:t>
                            </w:r>
                          </w:p>
                          <w:p w:rsidR="00AD3A5C" w:rsidRDefault="009B21F6" w:rsidP="004835EE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Ingles: básico</w:t>
                            </w:r>
                          </w:p>
                          <w:p w:rsidR="00FF4246" w:rsidRDefault="00FF4246" w:rsidP="004835EE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:rsidR="00FF4246" w:rsidRDefault="00FF4246" w:rsidP="004835EE">
                            <w:pPr>
                              <w:rPr>
                                <w:rFonts w:ascii="Arial" w:hAnsi="Arial"/>
                                <w:b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</w:rPr>
                              <w:t>Maquinas manejadas:</w:t>
                            </w:r>
                          </w:p>
                          <w:p w:rsidR="00FF4246" w:rsidRDefault="00FF4246" w:rsidP="004835EE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Computadora, scanner,</w:t>
                            </w:r>
                          </w:p>
                          <w:p w:rsidR="00FF4246" w:rsidRDefault="00FF4246" w:rsidP="004835EE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Fax, maquina, impresora</w:t>
                            </w:r>
                            <w:r w:rsidR="002D136A">
                              <w:rPr>
                                <w:rFonts w:ascii="Arial" w:hAnsi="Arial"/>
                              </w:rPr>
                              <w:t>,</w:t>
                            </w:r>
                          </w:p>
                          <w:p w:rsidR="002D136A" w:rsidRPr="00FF4246" w:rsidRDefault="002D136A" w:rsidP="004835EE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Tablet.</w:t>
                            </w:r>
                          </w:p>
                          <w:p w:rsidR="00AD3A5C" w:rsidRPr="0044216C" w:rsidRDefault="00AD3A5C" w:rsidP="004835EE">
                            <w:pPr>
                              <w:rPr>
                                <w:rFonts w:ascii="Arial" w:hAnsi="Arial"/>
                                <w:b/>
                              </w:rPr>
                            </w:pPr>
                          </w:p>
                          <w:p w:rsidR="00AD3A5C" w:rsidRPr="0044216C" w:rsidRDefault="00AD3A5C" w:rsidP="00AD3A5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6" o:spid="_x0000_s1029" type="#_x0000_t202" style="position:absolute;margin-left:122.55pt;margin-top:2.55pt;width:180pt;height:117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" filled="f" stroked="f">
                <v:textbox inset=",7.2pt,,7.2pt">
                  <w:txbxContent>
                    <w:p w:rsidR="00AD3A5C" w:rsidRPr="0044216C" w:rsidRDefault="00AD3A5C" w:rsidP="004835EE">
                      <w:pPr>
                        <w:rPr>
                          <w:rFonts w:ascii="Arial" w:hAnsi="Arial"/>
                        </w:rPr>
                      </w:pPr>
                      <w:r w:rsidRPr="0044216C">
                        <w:rPr>
                          <w:rFonts w:ascii="Arial" w:hAnsi="Arial"/>
                        </w:rPr>
                        <w:t>Español: Natal</w:t>
                      </w:r>
                    </w:p>
                    <w:p w:rsidR="00AD3A5C" w:rsidRDefault="009B21F6" w:rsidP="004835EE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Ingles: básico</w:t>
                      </w:r>
                    </w:p>
                    <w:p w:rsidR="00FF4246" w:rsidRDefault="00FF4246" w:rsidP="004835EE">
                      <w:pPr>
                        <w:rPr>
                          <w:rFonts w:ascii="Arial" w:hAnsi="Arial"/>
                        </w:rPr>
                      </w:pPr>
                    </w:p>
                    <w:p w:rsidR="00FF4246" w:rsidRDefault="00FF4246" w:rsidP="004835EE">
                      <w:pPr>
                        <w:rPr>
                          <w:rFonts w:ascii="Arial" w:hAnsi="Arial"/>
                          <w:b/>
                        </w:rPr>
                      </w:pPr>
                      <w:r>
                        <w:rPr>
                          <w:rFonts w:ascii="Arial" w:hAnsi="Arial"/>
                          <w:b/>
                        </w:rPr>
                        <w:t>Maquinas manejadas:</w:t>
                      </w:r>
                    </w:p>
                    <w:p w:rsidR="00FF4246" w:rsidRDefault="00FF4246" w:rsidP="004835EE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Computadora, scanner,</w:t>
                      </w:r>
                    </w:p>
                    <w:p w:rsidR="00FF4246" w:rsidRDefault="00FF4246" w:rsidP="004835EE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Fax, maquina, impresora</w:t>
                      </w:r>
                      <w:r w:rsidR="002D136A">
                        <w:rPr>
                          <w:rFonts w:ascii="Arial" w:hAnsi="Arial"/>
                        </w:rPr>
                        <w:t>,</w:t>
                      </w:r>
                    </w:p>
                    <w:p w:rsidR="002D136A" w:rsidRPr="00FF4246" w:rsidRDefault="002D136A" w:rsidP="004835EE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Tablet.</w:t>
                      </w:r>
                    </w:p>
                    <w:p w:rsidR="00AD3A5C" w:rsidRPr="0044216C" w:rsidRDefault="00AD3A5C" w:rsidP="004835EE">
                      <w:pPr>
                        <w:rPr>
                          <w:rFonts w:ascii="Arial" w:hAnsi="Arial"/>
                          <w:b/>
                        </w:rPr>
                      </w:pPr>
                    </w:p>
                    <w:p w:rsidR="00AD3A5C" w:rsidRPr="0044216C" w:rsidRDefault="00AD3A5C" w:rsidP="00AD3A5C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A70072" w:rsidRPr="00A70072" w:rsidRDefault="00381DB9" w:rsidP="00A70072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3671570</wp:posOffset>
                </wp:positionH>
                <wp:positionV relativeFrom="paragraph">
                  <wp:posOffset>50800</wp:posOffset>
                </wp:positionV>
                <wp:extent cx="2628900" cy="1371600"/>
                <wp:effectExtent l="0" t="0" r="0" b="0"/>
                <wp:wrapThrough wrapText="bothSides">
                  <wp:wrapPolygon edited="0">
                    <wp:start x="313" y="900"/>
                    <wp:lineTo x="313" y="20700"/>
                    <wp:lineTo x="21130" y="20700"/>
                    <wp:lineTo x="21130" y="900"/>
                    <wp:lineTo x="313" y="900"/>
                  </wp:wrapPolygon>
                </wp:wrapThrough>
                <wp:docPr id="12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0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D3A5C" w:rsidRPr="009B21F6" w:rsidRDefault="00AD3A5C" w:rsidP="004F25B4">
                            <w:pPr>
                              <w:rPr>
                                <w:rFonts w:ascii="Arial" w:hAnsi="Arial"/>
                                <w:lang w:val="en-US"/>
                              </w:rPr>
                            </w:pPr>
                            <w:r w:rsidRPr="009B21F6">
                              <w:rPr>
                                <w:rFonts w:ascii="Arial" w:hAnsi="Arial"/>
                                <w:b/>
                                <w:color w:val="000000"/>
                                <w:lang w:val="en-US"/>
                              </w:rPr>
                              <w:t>-</w:t>
                            </w:r>
                            <w:r w:rsidRPr="009B21F6">
                              <w:rPr>
                                <w:rFonts w:ascii="Arial" w:hAnsi="Arial"/>
                                <w:b/>
                                <w:lang w:val="en-US"/>
                              </w:rPr>
                              <w:t>Programas manejados:</w:t>
                            </w:r>
                            <w:r w:rsidR="009B21F6" w:rsidRPr="009B21F6">
                              <w:rPr>
                                <w:rFonts w:ascii="Arial" w:hAnsi="Arial"/>
                                <w:lang w:val="en-US"/>
                              </w:rPr>
                              <w:t xml:space="preserve"> Excel, PowerPoint, Word, Photoshop</w:t>
                            </w:r>
                            <w:r w:rsidR="00F0318D">
                              <w:rPr>
                                <w:rFonts w:ascii="Arial" w:hAnsi="Arial"/>
                                <w:lang w:val="en-US"/>
                              </w:rPr>
                              <w:t>, Corel, P</w:t>
                            </w:r>
                            <w:r w:rsidR="009B21F6">
                              <w:rPr>
                                <w:rFonts w:ascii="Arial" w:hAnsi="Arial"/>
                                <w:lang w:val="en-US"/>
                              </w:rPr>
                              <w:t>remium</w:t>
                            </w:r>
                            <w:r w:rsidR="00F0318D">
                              <w:rPr>
                                <w:rFonts w:ascii="Arial" w:hAnsi="Arial"/>
                                <w:lang w:val="en-US"/>
                              </w:rPr>
                              <w:t>.</w:t>
                            </w:r>
                          </w:p>
                          <w:p w:rsidR="00AD3A5C" w:rsidRPr="009B21F6" w:rsidRDefault="00AD3A5C" w:rsidP="00AD3A5C">
                            <w:pPr>
                              <w:rPr>
                                <w:rFonts w:ascii="Arial" w:hAnsi="Arial"/>
                                <w:lang w:val="en-US"/>
                              </w:rPr>
                            </w:pPr>
                          </w:p>
                          <w:p w:rsidR="00AD3A5C" w:rsidRPr="00B476C7" w:rsidRDefault="00AD3A5C" w:rsidP="004F25B4">
                            <w:pPr>
                              <w:rPr>
                                <w:rFonts w:ascii="Arial" w:hAnsi="Arial"/>
                                <w:color w:val="000000"/>
                              </w:rPr>
                            </w:pPr>
                            <w:r w:rsidRPr="0044216C">
                              <w:rPr>
                                <w:rFonts w:ascii="Arial" w:hAnsi="Arial"/>
                                <w:b/>
                              </w:rPr>
                              <w:t>-Nociones en:</w:t>
                            </w:r>
                            <w:r w:rsidR="00FF4246">
                              <w:rPr>
                                <w:rFonts w:ascii="Arial" w:hAnsi="Arial"/>
                                <w:b/>
                              </w:rPr>
                              <w:t xml:space="preserve"> </w:t>
                            </w:r>
                            <w:r w:rsidR="00F0318D">
                              <w:rPr>
                                <w:rFonts w:ascii="Arial" w:hAnsi="Arial"/>
                                <w:color w:val="000000"/>
                              </w:rPr>
                              <w:t>ventas</w:t>
                            </w:r>
                            <w:r w:rsidR="002D136A">
                              <w:rPr>
                                <w:rFonts w:ascii="Arial" w:hAnsi="Arial"/>
                                <w:color w:val="000000"/>
                              </w:rPr>
                              <w:t xml:space="preserve"> y atención 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7" o:spid="_x0000_s1030" type="#_x0000_t202" style="position:absolute;margin-left:289.1pt;margin-top:4pt;width:207pt;height:108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" filled="f" stroked="f">
                <v:shadow color="black" opacity="49150f" offset=".74833mm,.74833mm"/>
                <v:textbox inset=",7.2pt,,7.2pt">
                  <w:txbxContent>
                    <w:p w:rsidR="00AD3A5C" w:rsidRPr="009B21F6" w:rsidRDefault="00AD3A5C" w:rsidP="004F25B4">
                      <w:pPr>
                        <w:rPr>
                          <w:rFonts w:ascii="Arial" w:hAnsi="Arial"/>
                          <w:lang w:val="en-US"/>
                        </w:rPr>
                      </w:pPr>
                      <w:r w:rsidRPr="009B21F6">
                        <w:rPr>
                          <w:rFonts w:ascii="Arial" w:hAnsi="Arial"/>
                          <w:b/>
                          <w:color w:val="000000"/>
                          <w:lang w:val="en-US"/>
                        </w:rPr>
                        <w:t>-</w:t>
                      </w:r>
                      <w:r w:rsidRPr="009B21F6">
                        <w:rPr>
                          <w:rFonts w:ascii="Arial" w:hAnsi="Arial"/>
                          <w:b/>
                          <w:lang w:val="en-US"/>
                        </w:rPr>
                        <w:t>Programas manejados:</w:t>
                      </w:r>
                      <w:r w:rsidR="009B21F6" w:rsidRPr="009B21F6">
                        <w:rPr>
                          <w:rFonts w:ascii="Arial" w:hAnsi="Arial"/>
                          <w:lang w:val="en-US"/>
                        </w:rPr>
                        <w:t xml:space="preserve"> Excel, PowerPoint, Word, Photoshop</w:t>
                      </w:r>
                      <w:r w:rsidR="00F0318D">
                        <w:rPr>
                          <w:rFonts w:ascii="Arial" w:hAnsi="Arial"/>
                          <w:lang w:val="en-US"/>
                        </w:rPr>
                        <w:t>, Corel, P</w:t>
                      </w:r>
                      <w:r w:rsidR="009B21F6">
                        <w:rPr>
                          <w:rFonts w:ascii="Arial" w:hAnsi="Arial"/>
                          <w:lang w:val="en-US"/>
                        </w:rPr>
                        <w:t>remium</w:t>
                      </w:r>
                      <w:r w:rsidR="00F0318D">
                        <w:rPr>
                          <w:rFonts w:ascii="Arial" w:hAnsi="Arial"/>
                          <w:lang w:val="en-US"/>
                        </w:rPr>
                        <w:t>.</w:t>
                      </w:r>
                    </w:p>
                    <w:p w:rsidR="00AD3A5C" w:rsidRPr="009B21F6" w:rsidRDefault="00AD3A5C" w:rsidP="00AD3A5C">
                      <w:pPr>
                        <w:rPr>
                          <w:rFonts w:ascii="Arial" w:hAnsi="Arial"/>
                          <w:lang w:val="en-US"/>
                        </w:rPr>
                      </w:pPr>
                    </w:p>
                    <w:p w:rsidR="00AD3A5C" w:rsidRPr="00B476C7" w:rsidRDefault="00AD3A5C" w:rsidP="004F25B4">
                      <w:pPr>
                        <w:rPr>
                          <w:rFonts w:ascii="Arial" w:hAnsi="Arial"/>
                          <w:color w:val="000000"/>
                        </w:rPr>
                      </w:pPr>
                      <w:r w:rsidRPr="0044216C">
                        <w:rPr>
                          <w:rFonts w:ascii="Arial" w:hAnsi="Arial"/>
                          <w:b/>
                        </w:rPr>
                        <w:t>-Nociones en:</w:t>
                      </w:r>
                      <w:r w:rsidR="00FF4246">
                        <w:rPr>
                          <w:rFonts w:ascii="Arial" w:hAnsi="Arial"/>
                          <w:b/>
                        </w:rPr>
                        <w:t xml:space="preserve"> </w:t>
                      </w:r>
                      <w:r w:rsidR="00F0318D">
                        <w:rPr>
                          <w:rFonts w:ascii="Arial" w:hAnsi="Arial"/>
                          <w:color w:val="000000"/>
                        </w:rPr>
                        <w:t>ventas</w:t>
                      </w:r>
                      <w:r w:rsidR="002D136A">
                        <w:rPr>
                          <w:rFonts w:ascii="Arial" w:hAnsi="Arial"/>
                          <w:color w:val="000000"/>
                        </w:rPr>
                        <w:t xml:space="preserve"> y atención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A70072" w:rsidRPr="00A70072" w:rsidRDefault="00A70072" w:rsidP="00A70072"/>
    <w:p w:rsidR="00A70072" w:rsidRPr="00A70072" w:rsidRDefault="00A70072" w:rsidP="00A70072"/>
    <w:p w:rsidR="00A70072" w:rsidRDefault="00A70072" w:rsidP="00A70072"/>
    <w:p w:rsidR="0052138C" w:rsidRDefault="0052138C" w:rsidP="00A70072"/>
    <w:p w:rsidR="006307F3" w:rsidRDefault="006307F3" w:rsidP="00A70072"/>
    <w:p w:rsidR="0052138C" w:rsidRPr="00A70072" w:rsidRDefault="00381DB9" w:rsidP="00A70072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19C4188" wp14:editId="228ADB3F">
                <wp:simplePos x="0" y="0"/>
                <wp:positionH relativeFrom="column">
                  <wp:posOffset>-810895</wp:posOffset>
                </wp:positionH>
                <wp:positionV relativeFrom="paragraph">
                  <wp:posOffset>287655</wp:posOffset>
                </wp:positionV>
                <wp:extent cx="7200900" cy="3094355"/>
                <wp:effectExtent l="0" t="0" r="0" b="0"/>
                <wp:wrapSquare wrapText="bothSides"/>
                <wp:docPr id="11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00900" cy="3094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=""/>
                          </a:ext>
                        </a:extLst>
                      </wps:spPr>
                      <wps:txbx>
                        <w:txbxContent>
                          <w:p w:rsidR="00AD3A5C" w:rsidRPr="00EB7C5F" w:rsidRDefault="00AD3A5C" w:rsidP="004F25B4">
                            <w:pPr>
                              <w:rPr>
                                <w:rFonts w:ascii="Arial" w:hAnsi="Arial"/>
                                <w:b/>
                                <w:color w:val="FF6666"/>
                                <w:sz w:val="20"/>
                                <w:szCs w:val="20"/>
                              </w:rPr>
                            </w:pPr>
                            <w:r w:rsidRPr="00EB7C5F">
                              <w:rPr>
                                <w:rFonts w:ascii="Arial" w:hAnsi="Arial"/>
                                <w:b/>
                                <w:color w:val="FF6666"/>
                                <w:sz w:val="36"/>
                                <w:szCs w:val="36"/>
                              </w:rPr>
                              <w:t>ESTUDIOS</w:t>
                            </w:r>
                          </w:p>
                          <w:p w:rsidR="00AD3A5C" w:rsidRPr="00E02E0A" w:rsidRDefault="00AD3A5C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9737DA" w:rsidRDefault="009737DA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9737DA" w:rsidRDefault="009737DA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1997- 2003  </w:t>
                            </w:r>
                            <w:r w:rsidRPr="009737DA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>Certificado</w:t>
                            </w:r>
                          </w:p>
                          <w:p w:rsidR="009737DA" w:rsidRPr="009737DA" w:rsidRDefault="009737DA" w:rsidP="004F25B4">
                            <w:pPr>
                              <w:rPr>
                                <w:rFonts w:ascii="Arial" w:hAnsi="Arial"/>
                                <w:i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Salamanca Gto, México     </w:t>
                            </w:r>
                            <w:r>
                              <w:rPr>
                                <w:rFonts w:ascii="Arial" w:hAnsi="Arial"/>
                                <w:i/>
                                <w:color w:val="000000"/>
                                <w:sz w:val="20"/>
                                <w:szCs w:val="20"/>
                              </w:rPr>
                              <w:t>COLEGIO SALAMANCA</w:t>
                            </w:r>
                          </w:p>
                          <w:p w:rsidR="009737DA" w:rsidRDefault="00F0318D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9737DA" w:rsidRDefault="009737DA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AD3A5C" w:rsidRPr="009737DA" w:rsidRDefault="00F0318D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2003 -2006</w:t>
                            </w:r>
                            <w:r w:rsidR="00AD3A5C" w:rsidRPr="00E02E0A"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Arial" w:hAnsi="Arial"/>
                                <w:color w:val="000000"/>
                              </w:rPr>
                              <w:t xml:space="preserve">Certificado </w:t>
                            </w:r>
                          </w:p>
                          <w:p w:rsidR="00AD3A5C" w:rsidRPr="00F0318D" w:rsidRDefault="00F0318D" w:rsidP="004F25B4">
                            <w:pPr>
                              <w:rPr>
                                <w:rFonts w:ascii="Arial" w:hAnsi="Arial"/>
                                <w:i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Salamanca Gto, México     </w:t>
                            </w:r>
                            <w:r>
                              <w:rPr>
                                <w:rFonts w:ascii="Arial" w:hAnsi="Arial"/>
                                <w:i/>
                                <w:color w:val="000000"/>
                                <w:sz w:val="20"/>
                                <w:szCs w:val="20"/>
                              </w:rPr>
                              <w:t>SECUNDARIA #23</w:t>
                            </w:r>
                          </w:p>
                          <w:p w:rsidR="00AD3A5C" w:rsidRPr="00E02E0A" w:rsidRDefault="00AD3A5C" w:rsidP="004F25B4">
                            <w:pPr>
                              <w:rPr>
                                <w:b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:rsidR="00AD3A5C" w:rsidRPr="00E02E0A" w:rsidRDefault="00F0318D" w:rsidP="004F25B4">
                            <w:pPr>
                              <w:rPr>
                                <w:rFonts w:ascii="Arial" w:hAnsi="Arial"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2006- 2009</w:t>
                            </w:r>
                            <w:r w:rsidR="00AD3A5C" w:rsidRPr="00E02E0A"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Arial" w:hAnsi="Arial"/>
                                <w:color w:val="000000"/>
                              </w:rPr>
                              <w:t xml:space="preserve">Certificado </w:t>
                            </w:r>
                          </w:p>
                          <w:p w:rsidR="00AD3A5C" w:rsidRPr="00E02E0A" w:rsidRDefault="00F0318D" w:rsidP="004F25B4">
                            <w:pPr>
                              <w:rPr>
                                <w:rFonts w:ascii="Arial" w:hAnsi="Arial"/>
                                <w:i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Salamanca Gto, México</w:t>
                            </w:r>
                            <w:r w:rsidR="00AD3A5C" w:rsidRPr="00E02E0A"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Arial" w:hAnsi="Arial"/>
                                <w:i/>
                                <w:color w:val="000000"/>
                                <w:sz w:val="20"/>
                                <w:szCs w:val="20"/>
                              </w:rPr>
                              <w:t>INSTITUTO SALAMANCA (ESC. JAIME TORRES BODET)</w:t>
                            </w:r>
                          </w:p>
                          <w:p w:rsidR="00AD3A5C" w:rsidRPr="00E02E0A" w:rsidRDefault="00AD3A5C" w:rsidP="004F25B4">
                            <w:pPr>
                              <w:rPr>
                                <w:b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:rsidR="00AD3A5C" w:rsidRPr="00E02E0A" w:rsidRDefault="00F0318D" w:rsidP="004F25B4">
                            <w:pPr>
                              <w:rPr>
                                <w:rFonts w:ascii="Arial" w:hAnsi="Arial"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2006 - 2012</w:t>
                            </w:r>
                            <w:r w:rsidR="00AD3A5C" w:rsidRPr="00E02E0A"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Arial" w:hAnsi="Arial"/>
                                <w:color w:val="000000"/>
                              </w:rPr>
                              <w:t>Titulo en proceso</w:t>
                            </w:r>
                          </w:p>
                          <w:p w:rsidR="00AD3A5C" w:rsidRPr="00E02E0A" w:rsidRDefault="00F0318D" w:rsidP="004F25B4">
                            <w:pPr>
                              <w:rPr>
                                <w:rFonts w:ascii="Arial" w:hAnsi="Arial"/>
                                <w:i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Salamanca Gto, México</w:t>
                            </w:r>
                            <w:r w:rsidR="00AD3A5C" w:rsidRPr="00E02E0A"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>
                              <w:rPr>
                                <w:rFonts w:ascii="Arial" w:hAnsi="Arial"/>
                                <w:i/>
                                <w:color w:val="000000"/>
                                <w:sz w:val="20"/>
                                <w:szCs w:val="20"/>
                              </w:rPr>
                              <w:t>UNIVERSIDAD DE LEÓN (PLANTEL SALAMANCA)</w:t>
                            </w:r>
                          </w:p>
                          <w:p w:rsidR="00AD3A5C" w:rsidRPr="00E02E0A" w:rsidRDefault="00AD3A5C">
                            <w:pPr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C4188" id="Cuadro de texto 8" o:spid="_x0000_s1031" type="#_x0000_t202" style="position:absolute;margin-left:-63.85pt;margin-top:22.65pt;width:567pt;height:243.6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" filled="f" stroked="f">
                <v:path arrowok="t"/>
                <v:textbox>
                  <w:txbxContent>
                    <w:p w:rsidR="00AD3A5C" w:rsidRPr="00EB7C5F" w:rsidRDefault="00AD3A5C" w:rsidP="004F25B4">
                      <w:pPr>
                        <w:rPr>
                          <w:rFonts w:ascii="Arial" w:hAnsi="Arial"/>
                          <w:b/>
                          <w:color w:val="FF6666"/>
                          <w:sz w:val="20"/>
                          <w:szCs w:val="20"/>
                        </w:rPr>
                      </w:pPr>
                      <w:r w:rsidRPr="00EB7C5F">
                        <w:rPr>
                          <w:rFonts w:ascii="Arial" w:hAnsi="Arial"/>
                          <w:b/>
                          <w:color w:val="FF6666"/>
                          <w:sz w:val="36"/>
                          <w:szCs w:val="36"/>
                        </w:rPr>
                        <w:t>ESTUDIOS</w:t>
                      </w:r>
                    </w:p>
                    <w:p w:rsidR="00AD3A5C" w:rsidRPr="00E02E0A" w:rsidRDefault="00AD3A5C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9737DA" w:rsidRDefault="009737DA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9737DA" w:rsidRDefault="009737DA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 xml:space="preserve">1997- 2003  </w:t>
                      </w:r>
                      <w:r w:rsidRPr="009737DA"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>Certificado</w:t>
                      </w:r>
                    </w:p>
                    <w:p w:rsidR="009737DA" w:rsidRPr="009737DA" w:rsidRDefault="009737DA" w:rsidP="004F25B4">
                      <w:pPr>
                        <w:rPr>
                          <w:rFonts w:ascii="Arial" w:hAnsi="Arial"/>
                          <w:i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 xml:space="preserve">Salamanca Gto, México     </w:t>
                      </w:r>
                      <w:r>
                        <w:rPr>
                          <w:rFonts w:ascii="Arial" w:hAnsi="Arial"/>
                          <w:i/>
                          <w:color w:val="000000"/>
                          <w:sz w:val="20"/>
                          <w:szCs w:val="20"/>
                        </w:rPr>
                        <w:t>COLEGIO SALAMANCA</w:t>
                      </w:r>
                    </w:p>
                    <w:p w:rsidR="009737DA" w:rsidRDefault="00F0318D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9737DA" w:rsidRDefault="009737DA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AD3A5C" w:rsidRPr="009737DA" w:rsidRDefault="00F0318D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 xml:space="preserve"> 2003 -2006</w:t>
                      </w:r>
                      <w:r w:rsidR="00AD3A5C" w:rsidRPr="00E02E0A"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Arial" w:hAnsi="Arial"/>
                          <w:color w:val="000000"/>
                        </w:rPr>
                        <w:t xml:space="preserve">Certificado </w:t>
                      </w:r>
                    </w:p>
                    <w:p w:rsidR="00AD3A5C" w:rsidRPr="00F0318D" w:rsidRDefault="00F0318D" w:rsidP="004F25B4">
                      <w:pPr>
                        <w:rPr>
                          <w:rFonts w:ascii="Arial" w:hAnsi="Arial"/>
                          <w:i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 xml:space="preserve"> Salamanca Gto, México     </w:t>
                      </w:r>
                      <w:r>
                        <w:rPr>
                          <w:rFonts w:ascii="Arial" w:hAnsi="Arial"/>
                          <w:i/>
                          <w:color w:val="000000"/>
                          <w:sz w:val="20"/>
                          <w:szCs w:val="20"/>
                        </w:rPr>
                        <w:t>SECUNDARIA #23</w:t>
                      </w:r>
                    </w:p>
                    <w:p w:rsidR="00AD3A5C" w:rsidRPr="00E02E0A" w:rsidRDefault="00AD3A5C" w:rsidP="004F25B4">
                      <w:pPr>
                        <w:rPr>
                          <w:b/>
                          <w:color w:val="000000"/>
                          <w:sz w:val="36"/>
                          <w:szCs w:val="36"/>
                        </w:rPr>
                      </w:pPr>
                    </w:p>
                    <w:p w:rsidR="00AD3A5C" w:rsidRPr="00E02E0A" w:rsidRDefault="00F0318D" w:rsidP="004F25B4">
                      <w:pPr>
                        <w:rPr>
                          <w:rFonts w:ascii="Arial" w:hAnsi="Arial"/>
                          <w:color w:val="000000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 xml:space="preserve"> 2006- 2009</w:t>
                      </w:r>
                      <w:r w:rsidR="00AD3A5C" w:rsidRPr="00E02E0A"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Arial" w:hAnsi="Arial"/>
                          <w:color w:val="000000"/>
                        </w:rPr>
                        <w:t xml:space="preserve">Certificado </w:t>
                      </w:r>
                    </w:p>
                    <w:p w:rsidR="00AD3A5C" w:rsidRPr="00E02E0A" w:rsidRDefault="00F0318D" w:rsidP="004F25B4">
                      <w:pPr>
                        <w:rPr>
                          <w:rFonts w:ascii="Arial" w:hAnsi="Arial"/>
                          <w:i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 xml:space="preserve"> Salamanca Gto, México</w:t>
                      </w:r>
                      <w:r w:rsidR="00AD3A5C" w:rsidRPr="00E02E0A"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Arial" w:hAnsi="Arial"/>
                          <w:i/>
                          <w:color w:val="000000"/>
                          <w:sz w:val="20"/>
                          <w:szCs w:val="20"/>
                        </w:rPr>
                        <w:t>INSTITUTO SALAMANCA (ESC. JAIME TORRES BODET)</w:t>
                      </w:r>
                    </w:p>
                    <w:p w:rsidR="00AD3A5C" w:rsidRPr="00E02E0A" w:rsidRDefault="00AD3A5C" w:rsidP="004F25B4">
                      <w:pPr>
                        <w:rPr>
                          <w:b/>
                          <w:color w:val="000000"/>
                          <w:sz w:val="36"/>
                          <w:szCs w:val="36"/>
                        </w:rPr>
                      </w:pPr>
                    </w:p>
                    <w:p w:rsidR="00AD3A5C" w:rsidRPr="00E02E0A" w:rsidRDefault="00F0318D" w:rsidP="004F25B4">
                      <w:pPr>
                        <w:rPr>
                          <w:rFonts w:ascii="Arial" w:hAnsi="Arial"/>
                          <w:color w:val="000000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 xml:space="preserve"> 2006 - 2012</w:t>
                      </w:r>
                      <w:r w:rsidR="00AD3A5C" w:rsidRPr="00E02E0A"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Arial" w:hAnsi="Arial"/>
                          <w:color w:val="000000"/>
                        </w:rPr>
                        <w:t>Titulo en proceso</w:t>
                      </w:r>
                    </w:p>
                    <w:p w:rsidR="00AD3A5C" w:rsidRPr="00E02E0A" w:rsidRDefault="00F0318D" w:rsidP="004F25B4">
                      <w:pPr>
                        <w:rPr>
                          <w:rFonts w:ascii="Arial" w:hAnsi="Arial"/>
                          <w:i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 xml:space="preserve"> Salamanca Gto, México</w:t>
                      </w:r>
                      <w:r w:rsidR="00AD3A5C" w:rsidRPr="00E02E0A"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 xml:space="preserve">         </w:t>
                      </w:r>
                      <w:r>
                        <w:rPr>
                          <w:rFonts w:ascii="Arial" w:hAnsi="Arial"/>
                          <w:i/>
                          <w:color w:val="000000"/>
                          <w:sz w:val="20"/>
                          <w:szCs w:val="20"/>
                        </w:rPr>
                        <w:t>UNIVERSIDAD DE LEÓN (PLANTEL SALAMANCA)</w:t>
                      </w:r>
                    </w:p>
                    <w:p w:rsidR="00AD3A5C" w:rsidRPr="00E02E0A" w:rsidRDefault="00AD3A5C">
                      <w:pPr>
                        <w:rPr>
                          <w:color w:val="0000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409B563" wp14:editId="438064F7">
                <wp:simplePos x="0" y="0"/>
                <wp:positionH relativeFrom="column">
                  <wp:posOffset>-810895</wp:posOffset>
                </wp:positionH>
                <wp:positionV relativeFrom="paragraph">
                  <wp:posOffset>655320</wp:posOffset>
                </wp:positionV>
                <wp:extent cx="7200900" cy="0"/>
                <wp:effectExtent l="8255" t="7620" r="10795" b="11430"/>
                <wp:wrapNone/>
                <wp:docPr id="8" name="Conector rec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00900" cy="0"/>
                        </a:xfrm>
                        <a:prstGeom prst="line">
                          <a:avLst/>
                        </a:prstGeom>
                        <a:noFill/>
                        <a:ln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14BD09" id="Conector recto 4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3.85pt,51.6pt" to="503.15pt,5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" stroked="f"/>
            </w:pict>
          </mc:Fallback>
        </mc:AlternateContent>
      </w:r>
    </w:p>
    <w:p w:rsidR="006307F3" w:rsidRPr="00EB7C5F" w:rsidRDefault="00381DB9" w:rsidP="006307F3">
      <w:pPr>
        <w:ind w:left="-1134"/>
        <w:rPr>
          <w:rFonts w:ascii="Arial" w:hAnsi="Arial"/>
          <w:b/>
          <w:color w:val="FF6666"/>
          <w:sz w:val="20"/>
          <w:szCs w:val="20"/>
        </w:rPr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67C6518" wp14:editId="2D3F1360">
                <wp:simplePos x="0" y="0"/>
                <wp:positionH relativeFrom="column">
                  <wp:posOffset>-837565</wp:posOffset>
                </wp:positionH>
                <wp:positionV relativeFrom="paragraph">
                  <wp:posOffset>116205</wp:posOffset>
                </wp:positionV>
                <wp:extent cx="3086100" cy="953770"/>
                <wp:effectExtent l="0" t="0" r="0" b="0"/>
                <wp:wrapNone/>
                <wp:docPr id="9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86100" cy="953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=""/>
                          </a:ext>
                        </a:extLst>
                      </wps:spPr>
                      <wps:txbx>
                        <w:txbxContent>
                          <w:p w:rsidR="00AD3A5C" w:rsidRPr="00EB7C5F" w:rsidRDefault="00AD3A5C" w:rsidP="004F25B4">
                            <w:pPr>
                              <w:rPr>
                                <w:rFonts w:ascii="Arial" w:hAnsi="Arial"/>
                                <w:b/>
                                <w:color w:val="FF6666"/>
                                <w:sz w:val="36"/>
                                <w:szCs w:val="36"/>
                              </w:rPr>
                            </w:pPr>
                            <w:r w:rsidRPr="00EB7C5F">
                              <w:rPr>
                                <w:rFonts w:ascii="Arial" w:hAnsi="Arial"/>
                                <w:b/>
                                <w:color w:val="FF6666"/>
                                <w:sz w:val="36"/>
                                <w:szCs w:val="36"/>
                              </w:rPr>
                              <w:t>EXPERIENCIA LABORAL</w:t>
                            </w:r>
                          </w:p>
                          <w:p w:rsidR="00461533" w:rsidRPr="00E02E0A" w:rsidRDefault="00461533" w:rsidP="004F25B4">
                            <w:pP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461533" w:rsidRDefault="00461533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461533" w:rsidRDefault="00901FDC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>De 21/09/2015 a 24/06/2016</w:t>
                            </w:r>
                          </w:p>
                          <w:p w:rsidR="00461533" w:rsidRPr="00E02E0A" w:rsidRDefault="00690915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AD3A5C" w:rsidRPr="00E02E0A" w:rsidRDefault="00AD3A5C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AD3A5C" w:rsidRPr="00E02E0A" w:rsidRDefault="00AD3A5C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AD3A5C" w:rsidRPr="00E02E0A" w:rsidRDefault="00AD3A5C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AD3A5C" w:rsidRPr="00E02E0A" w:rsidRDefault="00AD3A5C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AD3A5C" w:rsidRPr="00E02E0A" w:rsidRDefault="00AD3A5C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AD3A5C" w:rsidRPr="00E02E0A" w:rsidRDefault="00AD3A5C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AD3A5C" w:rsidRPr="00E02E0A" w:rsidRDefault="00AD3A5C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A04D39" w:rsidRDefault="00A04D39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A04D39" w:rsidRDefault="00A04D39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A04D39" w:rsidRDefault="00A04D39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A04D39" w:rsidRDefault="00A04D39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AD3A5C" w:rsidRPr="00E02E0A" w:rsidRDefault="00AD3A5C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AD3A5C" w:rsidRPr="00E02E0A" w:rsidRDefault="00AD3A5C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AD3A5C" w:rsidRPr="00E02E0A" w:rsidRDefault="00AD3A5C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AD3A5C" w:rsidRPr="00E02E0A" w:rsidRDefault="00AD3A5C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AD3A5C" w:rsidRPr="00E02E0A" w:rsidRDefault="00AD3A5C" w:rsidP="004F25B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:rsidR="00AD3A5C" w:rsidRPr="00E02E0A" w:rsidRDefault="00AD3A5C" w:rsidP="004F25B4">
                            <w:pPr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7C6518" id="Cuadro de texto 9" o:spid="_x0000_s1032" type="#_x0000_t202" style="position:absolute;left:0;text-align:left;margin-left:-65.95pt;margin-top:9.15pt;width:243pt;height:75.1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" filled="f" stroked="f">
                <v:path arrowok="t"/>
                <v:textbox>
                  <w:txbxContent>
                    <w:p w:rsidR="00AD3A5C" w:rsidRPr="00EB7C5F" w:rsidRDefault="00AD3A5C" w:rsidP="004F25B4">
                      <w:pPr>
                        <w:rPr>
                          <w:rFonts w:ascii="Arial" w:hAnsi="Arial"/>
                          <w:b/>
                          <w:color w:val="FF6666"/>
                          <w:sz w:val="36"/>
                          <w:szCs w:val="36"/>
                        </w:rPr>
                      </w:pPr>
                      <w:r w:rsidRPr="00EB7C5F">
                        <w:rPr>
                          <w:rFonts w:ascii="Arial" w:hAnsi="Arial"/>
                          <w:b/>
                          <w:color w:val="FF6666"/>
                          <w:sz w:val="36"/>
                          <w:szCs w:val="36"/>
                        </w:rPr>
                        <w:t>EXPERIENCIA LABORAL</w:t>
                      </w:r>
                    </w:p>
                    <w:p w:rsidR="00461533" w:rsidRPr="00E02E0A" w:rsidRDefault="00461533" w:rsidP="004F25B4">
                      <w:pP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</w:pPr>
                    </w:p>
                    <w:p w:rsidR="00461533" w:rsidRDefault="00461533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461533" w:rsidRDefault="00901FDC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>De 21/09/2015 a 24/06/2016</w:t>
                      </w:r>
                    </w:p>
                    <w:p w:rsidR="00461533" w:rsidRPr="00E02E0A" w:rsidRDefault="00690915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AD3A5C" w:rsidRPr="00E02E0A" w:rsidRDefault="00AD3A5C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AD3A5C" w:rsidRPr="00E02E0A" w:rsidRDefault="00AD3A5C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AD3A5C" w:rsidRPr="00E02E0A" w:rsidRDefault="00AD3A5C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AD3A5C" w:rsidRPr="00E02E0A" w:rsidRDefault="00AD3A5C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AD3A5C" w:rsidRPr="00E02E0A" w:rsidRDefault="00AD3A5C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AD3A5C" w:rsidRPr="00E02E0A" w:rsidRDefault="00AD3A5C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AD3A5C" w:rsidRPr="00E02E0A" w:rsidRDefault="00AD3A5C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A04D39" w:rsidRDefault="00A04D39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A04D39" w:rsidRDefault="00A04D39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A04D39" w:rsidRDefault="00A04D39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A04D39" w:rsidRDefault="00A04D39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AD3A5C" w:rsidRPr="00E02E0A" w:rsidRDefault="00AD3A5C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AD3A5C" w:rsidRPr="00E02E0A" w:rsidRDefault="00AD3A5C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AD3A5C" w:rsidRPr="00E02E0A" w:rsidRDefault="00AD3A5C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AD3A5C" w:rsidRPr="00E02E0A" w:rsidRDefault="00AD3A5C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AD3A5C" w:rsidRPr="00E02E0A" w:rsidRDefault="00AD3A5C" w:rsidP="004F25B4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:rsidR="00AD3A5C" w:rsidRPr="00E02E0A" w:rsidRDefault="00AD3A5C" w:rsidP="004F25B4">
                      <w:pPr>
                        <w:rPr>
                          <w:color w:val="00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70072" w:rsidRPr="00A70072" w:rsidRDefault="00A70072" w:rsidP="00A70072"/>
    <w:p w:rsidR="00A70072" w:rsidRPr="00A70072" w:rsidRDefault="00A70072" w:rsidP="00A70072"/>
    <w:p w:rsidR="00A70072" w:rsidRPr="00A70072" w:rsidRDefault="00A70072" w:rsidP="00A70072"/>
    <w:p w:rsidR="00A70072" w:rsidRDefault="00381DB9" w:rsidP="00A70072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-887095</wp:posOffset>
                </wp:positionH>
                <wp:positionV relativeFrom="paragraph">
                  <wp:posOffset>-144145</wp:posOffset>
                </wp:positionV>
                <wp:extent cx="7200900" cy="0"/>
                <wp:effectExtent l="8255" t="8255" r="10795" b="10795"/>
                <wp:wrapNone/>
                <wp:docPr id="7" name="Conector rec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00900" cy="0"/>
                        </a:xfrm>
                        <a:prstGeom prst="line">
                          <a:avLst/>
                        </a:prstGeom>
                        <a:noFill/>
                        <a:ln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4D83D0" id="Conector recto 12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9.85pt,-11.35pt" to="497.15pt,-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" stroked="f"/>
            </w:pict>
          </mc:Fallback>
        </mc:AlternateContent>
      </w:r>
    </w:p>
    <w:p w:rsidR="00901FDC" w:rsidRDefault="00901FDC" w:rsidP="00901FDC">
      <w:pPr>
        <w:tabs>
          <w:tab w:val="left" w:pos="3757"/>
        </w:tabs>
      </w:pPr>
      <w:r>
        <w:t xml:space="preserve">         </w:t>
      </w:r>
      <w:r w:rsidR="00690915">
        <w:t xml:space="preserve">                                </w:t>
      </w:r>
      <w:r>
        <w:rPr>
          <w:b/>
        </w:rPr>
        <w:t>Notaria 21</w:t>
      </w:r>
      <w:r>
        <w:t>, sector Atención a clientes</w:t>
      </w:r>
    </w:p>
    <w:p w:rsidR="009737DA" w:rsidRPr="00901FDC" w:rsidRDefault="00901FDC" w:rsidP="00A70072">
      <w:pPr>
        <w:rPr>
          <w:i/>
          <w:u w:val="single"/>
        </w:rPr>
      </w:pPr>
      <w:r>
        <w:t xml:space="preserve">            </w:t>
      </w:r>
      <w:r w:rsidR="00690915">
        <w:t xml:space="preserve">                              </w:t>
      </w:r>
      <w:r>
        <w:rPr>
          <w:u w:val="single"/>
        </w:rPr>
        <w:t>AUXILIAR ADMINISTRATIVO Y RECEPCIÓN</w:t>
      </w:r>
    </w:p>
    <w:p w:rsidR="00901FDC" w:rsidRDefault="00901FDC" w:rsidP="00A70072">
      <w:r>
        <w:t xml:space="preserve">                                         Tareas realizadas: Atención a clientes y Atención telefónica </w:t>
      </w:r>
    </w:p>
    <w:p w:rsidR="00901FDC" w:rsidRDefault="00901FDC" w:rsidP="00A70072">
      <w:r>
        <w:t xml:space="preserve">                                          Organización y acomodo de escrituras</w:t>
      </w:r>
    </w:p>
    <w:p w:rsidR="00901FDC" w:rsidRDefault="00901FDC" w:rsidP="00A70072">
      <w:r>
        <w:t xml:space="preserve">                                          Recopilación de datos </w:t>
      </w:r>
    </w:p>
    <w:p w:rsidR="00901FDC" w:rsidRDefault="00901FDC" w:rsidP="00A70072">
      <w:r>
        <w:t xml:space="preserve">                                          Apoyo al personal </w:t>
      </w:r>
    </w:p>
    <w:p w:rsidR="00901FDC" w:rsidRDefault="00901FDC" w:rsidP="00A70072">
      <w:r>
        <w:t xml:space="preserve">                                           </w:t>
      </w:r>
      <w:r w:rsidR="00381DB9">
        <w:t xml:space="preserve">Conocimientos en lectura y redacción </w:t>
      </w:r>
    </w:p>
    <w:p w:rsidR="00381DB9" w:rsidRDefault="00381DB9" w:rsidP="00A70072">
      <w:r>
        <w:t xml:space="preserve">                                           Utilización de programas web: Sat, segurenet de rpp </w:t>
      </w:r>
    </w:p>
    <w:p w:rsidR="00461533" w:rsidRDefault="00461533" w:rsidP="00A70072"/>
    <w:p w:rsidR="00901FDC" w:rsidRDefault="00381DB9" w:rsidP="00901FDC">
      <w:pPr>
        <w:ind w:left="-1134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1272540</wp:posOffset>
                </wp:positionH>
                <wp:positionV relativeFrom="paragraph">
                  <wp:posOffset>63500</wp:posOffset>
                </wp:positionV>
                <wp:extent cx="5143500" cy="1931035"/>
                <wp:effectExtent l="0" t="0" r="0" b="0"/>
                <wp:wrapNone/>
                <wp:docPr id="10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43500" cy="1931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=""/>
                          </a:ext>
                        </a:extLst>
                      </wps:spPr>
                      <wps:txbx>
                        <w:txbxContent>
                          <w:p w:rsidR="00AD3A5C" w:rsidRPr="00E02E0A" w:rsidRDefault="00DE5C57" w:rsidP="004F25B4">
                            <w:pPr>
                              <w:rPr>
                                <w:rFonts w:ascii="Arial" w:hAnsi="Arial"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</w:rPr>
                              <w:t>Mas Nómina</w:t>
                            </w:r>
                            <w:r w:rsidR="00AD3A5C" w:rsidRPr="00E02E0A">
                              <w:rPr>
                                <w:rFonts w:ascii="Arial" w:hAnsi="Arial"/>
                                <w:color w:val="000000"/>
                              </w:rPr>
                              <w:t xml:space="preserve">,  </w:t>
                            </w:r>
                            <w:r>
                              <w:rPr>
                                <w:rFonts w:ascii="Arial" w:hAnsi="Arial"/>
                                <w:color w:val="000000"/>
                              </w:rPr>
                              <w:t>Sector Ventas y Promoción de Servicios Financieros</w:t>
                            </w:r>
                          </w:p>
                          <w:p w:rsidR="00AD3A5C" w:rsidRPr="00E02E0A" w:rsidRDefault="00DE5C57" w:rsidP="004F25B4">
                            <w:pPr>
                              <w:rPr>
                                <w:rFonts w:ascii="Arial" w:hAnsi="Arial"/>
                                <w:color w:val="000000"/>
                                <w:u w:val="single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u w:val="single"/>
                              </w:rPr>
                              <w:t>ASESORA FINANCIERA</w:t>
                            </w:r>
                          </w:p>
                          <w:p w:rsidR="00AD3A5C" w:rsidRPr="00E02E0A" w:rsidRDefault="00DE5C57" w:rsidP="004F25B4">
                            <w:pP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>Tareas realizadas: Atención a clientes y Atención telefónica</w:t>
                            </w:r>
                          </w:p>
                          <w:p w:rsidR="00AD3A5C" w:rsidRPr="00E02E0A" w:rsidRDefault="00AD3A5C" w:rsidP="004F25B4">
                            <w:pP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02E0A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DE5C57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Cartera de clientes </w:t>
                            </w:r>
                          </w:p>
                          <w:p w:rsidR="00AD3A5C" w:rsidRPr="00E02E0A" w:rsidRDefault="00AD3A5C" w:rsidP="004F25B4">
                            <w:pP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02E0A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DE5C57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Negociación, Asesoría personal</w:t>
                            </w:r>
                          </w:p>
                          <w:p w:rsidR="00AD3A5C" w:rsidRPr="00E02E0A" w:rsidRDefault="00AD3A5C" w:rsidP="004F25B4">
                            <w:pP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02E0A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r w:rsidR="00DE5C57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            Prospección y promoción  </w:t>
                            </w:r>
                          </w:p>
                          <w:p w:rsidR="00AD3A5C" w:rsidRDefault="00AD3A5C" w:rsidP="004F25B4">
                            <w:pP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02E0A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DE5C57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Captura de datos </w:t>
                            </w:r>
                          </w:p>
                          <w:p w:rsidR="00DE5C57" w:rsidRDefault="00DE5C57" w:rsidP="004F25B4">
                            <w:pP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 Monitorear la satisfacción del cliente</w:t>
                            </w:r>
                          </w:p>
                          <w:p w:rsidR="00DE5C57" w:rsidRDefault="00A04D39" w:rsidP="004F25B4">
                            <w:pP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 Organización de segmentación de mercados (necesidad del cliente)</w:t>
                            </w:r>
                          </w:p>
                          <w:p w:rsidR="00A04D39" w:rsidRDefault="00A04D39" w:rsidP="004F25B4">
                            <w:pP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 Reportes de ventas y planificación Semanal</w:t>
                            </w:r>
                          </w:p>
                          <w:p w:rsidR="00A04D39" w:rsidRPr="00E02E0A" w:rsidRDefault="00A04D39" w:rsidP="004F25B4">
                            <w:pP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 Comunicación (reuniones de acercamiento) </w:t>
                            </w:r>
                          </w:p>
                          <w:p w:rsidR="00AD3A5C" w:rsidRPr="00E02E0A" w:rsidRDefault="00A04D39" w:rsidP="004F25B4">
                            <w:pP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  </w:t>
                            </w:r>
                          </w:p>
                          <w:p w:rsidR="00AD3A5C" w:rsidRPr="00E02E0A" w:rsidRDefault="00FB57F0" w:rsidP="004F25B4">
                            <w:pP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AD3A5C" w:rsidRPr="00E02E0A" w:rsidRDefault="00AD3A5C" w:rsidP="004F25B4">
                            <w:pP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02E0A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 w:rsidR="00FB57F0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</w:t>
                            </w:r>
                          </w:p>
                          <w:p w:rsidR="00AD3A5C" w:rsidRPr="00E02E0A" w:rsidRDefault="00AD3A5C" w:rsidP="004F25B4">
                            <w:pPr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0" o:spid="_x0000_s1033" type="#_x0000_t202" style="position:absolute;left:0;text-align:left;margin-left:100.2pt;margin-top:5pt;width:405pt;height:152.0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" filled="f" stroked="f">
                <v:path arrowok="t"/>
                <v:textbox>
                  <w:txbxContent>
                    <w:p w:rsidR="00AD3A5C" w:rsidRPr="00E02E0A" w:rsidRDefault="00DE5C57" w:rsidP="004F25B4">
                      <w:pPr>
                        <w:rPr>
                          <w:rFonts w:ascii="Arial" w:hAnsi="Arial"/>
                          <w:color w:val="000000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</w:rPr>
                        <w:t>Mas Nómina</w:t>
                      </w:r>
                      <w:r w:rsidR="00AD3A5C" w:rsidRPr="00E02E0A">
                        <w:rPr>
                          <w:rFonts w:ascii="Arial" w:hAnsi="Arial"/>
                          <w:color w:val="000000"/>
                        </w:rPr>
                        <w:t xml:space="preserve">,  </w:t>
                      </w:r>
                      <w:r>
                        <w:rPr>
                          <w:rFonts w:ascii="Arial" w:hAnsi="Arial"/>
                          <w:color w:val="000000"/>
                        </w:rPr>
                        <w:t>Sector Ventas y Promoción de Servicios Financieros</w:t>
                      </w:r>
                    </w:p>
                    <w:p w:rsidR="00AD3A5C" w:rsidRPr="00E02E0A" w:rsidRDefault="00DE5C57" w:rsidP="004F25B4">
                      <w:pPr>
                        <w:rPr>
                          <w:rFonts w:ascii="Arial" w:hAnsi="Arial"/>
                          <w:color w:val="000000"/>
                          <w:u w:val="single"/>
                        </w:rPr>
                      </w:pPr>
                      <w:r>
                        <w:rPr>
                          <w:rFonts w:ascii="Arial" w:hAnsi="Arial"/>
                          <w:color w:val="000000"/>
                          <w:u w:val="single"/>
                        </w:rPr>
                        <w:t>ASESORA FINANCIERA</w:t>
                      </w:r>
                    </w:p>
                    <w:p w:rsidR="00AD3A5C" w:rsidRPr="00E02E0A" w:rsidRDefault="00DE5C57" w:rsidP="004F25B4">
                      <w:pP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>Tareas realizadas: Atención a clientes y Atención telefónica</w:t>
                      </w:r>
                    </w:p>
                    <w:p w:rsidR="00AD3A5C" w:rsidRPr="00E02E0A" w:rsidRDefault="00AD3A5C" w:rsidP="004F25B4">
                      <w:pP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</w:pPr>
                      <w:r w:rsidRPr="00E02E0A"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="00DE5C57"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                          Cartera de clientes </w:t>
                      </w:r>
                    </w:p>
                    <w:p w:rsidR="00AD3A5C" w:rsidRPr="00E02E0A" w:rsidRDefault="00AD3A5C" w:rsidP="004F25B4">
                      <w:pP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</w:pPr>
                      <w:r w:rsidRPr="00E02E0A"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 w:rsidR="00DE5C57"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                           Negociación, Asesoría personal</w:t>
                      </w:r>
                    </w:p>
                    <w:p w:rsidR="00AD3A5C" w:rsidRPr="00E02E0A" w:rsidRDefault="00AD3A5C" w:rsidP="004F25B4">
                      <w:pP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</w:pPr>
                      <w:r w:rsidRPr="00E02E0A"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r w:rsidR="00DE5C57"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               Prospección y promoción  </w:t>
                      </w:r>
                    </w:p>
                    <w:p w:rsidR="00AD3A5C" w:rsidRDefault="00AD3A5C" w:rsidP="004F25B4">
                      <w:pP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</w:pPr>
                      <w:r w:rsidRPr="00E02E0A"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 w:rsidR="00DE5C57"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                           Captura de datos </w:t>
                      </w:r>
                    </w:p>
                    <w:p w:rsidR="00DE5C57" w:rsidRDefault="00DE5C57" w:rsidP="004F25B4">
                      <w:pP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                              Monitorear la satisfacción del cliente</w:t>
                      </w:r>
                    </w:p>
                    <w:p w:rsidR="00DE5C57" w:rsidRDefault="00A04D39" w:rsidP="004F25B4">
                      <w:pP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                              Organización de segmentación de mercados (necesidad del cliente)</w:t>
                      </w:r>
                    </w:p>
                    <w:p w:rsidR="00A04D39" w:rsidRDefault="00A04D39" w:rsidP="004F25B4">
                      <w:pP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                              Reportes de ventas y planificación Semanal</w:t>
                      </w:r>
                    </w:p>
                    <w:p w:rsidR="00A04D39" w:rsidRPr="00E02E0A" w:rsidRDefault="00A04D39" w:rsidP="004F25B4">
                      <w:pP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                              Comunicación (reuniones de acercamiento) </w:t>
                      </w:r>
                    </w:p>
                    <w:p w:rsidR="00AD3A5C" w:rsidRPr="00E02E0A" w:rsidRDefault="00A04D39" w:rsidP="004F25B4">
                      <w:pP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                               </w:t>
                      </w:r>
                    </w:p>
                    <w:p w:rsidR="00AD3A5C" w:rsidRPr="00E02E0A" w:rsidRDefault="00FB57F0" w:rsidP="004F25B4">
                      <w:pP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AD3A5C" w:rsidRPr="00E02E0A" w:rsidRDefault="00AD3A5C" w:rsidP="004F25B4">
                      <w:pP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</w:pPr>
                      <w:r w:rsidRPr="00E02E0A"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           </w:t>
                      </w:r>
                      <w:r w:rsidR="00FB57F0"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                   </w:t>
                      </w:r>
                    </w:p>
                    <w:p w:rsidR="00AD3A5C" w:rsidRPr="00E02E0A" w:rsidRDefault="00AD3A5C" w:rsidP="004F25B4">
                      <w:pPr>
                        <w:rPr>
                          <w:color w:val="00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01FDC">
        <w:rPr>
          <w:rFonts w:ascii="Arial" w:hAnsi="Arial"/>
          <w:b/>
          <w:color w:val="000000"/>
          <w:sz w:val="20"/>
          <w:szCs w:val="20"/>
        </w:rPr>
        <w:t>De 24/08/2014 a 30/01/2015</w:t>
      </w:r>
      <w:r w:rsidR="00901FDC" w:rsidRPr="00E02E0A">
        <w:rPr>
          <w:rFonts w:ascii="Arial" w:hAnsi="Arial"/>
          <w:b/>
          <w:color w:val="000000"/>
          <w:sz w:val="20"/>
          <w:szCs w:val="20"/>
        </w:rPr>
        <w:t xml:space="preserve"> </w:t>
      </w:r>
    </w:p>
    <w:p w:rsidR="00901FDC" w:rsidRPr="00901FDC" w:rsidRDefault="00901FDC" w:rsidP="00901FDC">
      <w:pPr>
        <w:ind w:left="-1134"/>
      </w:pPr>
      <w:r>
        <w:rPr>
          <w:rFonts w:ascii="Arial" w:hAnsi="Arial"/>
          <w:b/>
          <w:color w:val="000000"/>
          <w:sz w:val="20"/>
          <w:szCs w:val="20"/>
        </w:rPr>
        <w:t>(Salamanca Gto – México)</w:t>
      </w:r>
    </w:p>
    <w:p w:rsidR="00901FDC" w:rsidRDefault="00901FDC" w:rsidP="00901FDC">
      <w:pPr>
        <w:rPr>
          <w:rFonts w:ascii="Arial" w:hAnsi="Arial"/>
          <w:b/>
          <w:color w:val="000000"/>
          <w:sz w:val="20"/>
          <w:szCs w:val="20"/>
        </w:rPr>
      </w:pPr>
    </w:p>
    <w:p w:rsidR="00461533" w:rsidRDefault="00461533" w:rsidP="00A70072"/>
    <w:p w:rsidR="00461533" w:rsidRDefault="00461533" w:rsidP="00A70072"/>
    <w:p w:rsidR="00461533" w:rsidRDefault="00461533" w:rsidP="00A70072"/>
    <w:p w:rsidR="00461533" w:rsidRDefault="00461533" w:rsidP="00A70072"/>
    <w:p w:rsidR="00461533" w:rsidRDefault="00461533" w:rsidP="00A70072"/>
    <w:p w:rsidR="00461533" w:rsidRDefault="00461533" w:rsidP="00A70072"/>
    <w:p w:rsidR="00461533" w:rsidRDefault="00461533" w:rsidP="00A70072"/>
    <w:p w:rsidR="00461533" w:rsidRDefault="00461533" w:rsidP="00A70072"/>
    <w:p w:rsidR="009737DA" w:rsidRDefault="009737DA" w:rsidP="00D703E1"/>
    <w:p w:rsidR="006307F3" w:rsidRDefault="00D703E1" w:rsidP="006307F3">
      <w:pPr>
        <w:ind w:left="-993"/>
        <w:rPr>
          <w:rFonts w:ascii="Arial" w:hAnsi="Arial"/>
          <w:b/>
          <w:color w:val="000000"/>
          <w:sz w:val="20"/>
          <w:szCs w:val="20"/>
        </w:rPr>
      </w:pPr>
      <w:r w:rsidRPr="00E02E0A">
        <w:rPr>
          <w:rFonts w:ascii="Arial" w:hAnsi="Arial"/>
          <w:b/>
          <w:color w:val="000000"/>
          <w:sz w:val="20"/>
          <w:szCs w:val="20"/>
        </w:rPr>
        <w:t xml:space="preserve">De </w:t>
      </w:r>
      <w:r>
        <w:rPr>
          <w:rFonts w:ascii="Arial" w:hAnsi="Arial"/>
          <w:b/>
          <w:color w:val="000000"/>
          <w:sz w:val="20"/>
          <w:szCs w:val="20"/>
        </w:rPr>
        <w:t>24/09/2012 a 30/09/2013</w:t>
      </w:r>
    </w:p>
    <w:p w:rsidR="00D703E1" w:rsidRPr="00E02E0A" w:rsidRDefault="00D703E1" w:rsidP="006307F3">
      <w:pPr>
        <w:ind w:left="-993"/>
        <w:rPr>
          <w:rFonts w:ascii="Arial" w:hAnsi="Arial"/>
          <w:b/>
          <w:color w:val="000000"/>
          <w:sz w:val="20"/>
          <w:szCs w:val="20"/>
        </w:rPr>
      </w:pPr>
      <w:r>
        <w:rPr>
          <w:rFonts w:ascii="Arial" w:hAnsi="Arial"/>
          <w:b/>
          <w:color w:val="000000"/>
          <w:sz w:val="20"/>
          <w:szCs w:val="20"/>
        </w:rPr>
        <w:t>(Salamanca Gto- México</w:t>
      </w:r>
      <w:r w:rsidRPr="00E02E0A">
        <w:rPr>
          <w:rFonts w:ascii="Arial" w:hAnsi="Arial"/>
          <w:b/>
          <w:color w:val="000000"/>
          <w:sz w:val="20"/>
          <w:szCs w:val="20"/>
        </w:rPr>
        <w:t>)</w:t>
      </w:r>
      <w:r>
        <w:t xml:space="preserve">               </w:t>
      </w:r>
      <w:r>
        <w:rPr>
          <w:rFonts w:ascii="Arial" w:hAnsi="Arial"/>
          <w:b/>
          <w:color w:val="000000"/>
          <w:sz w:val="20"/>
          <w:szCs w:val="20"/>
        </w:rPr>
        <w:t xml:space="preserve"> </w:t>
      </w:r>
      <w:r w:rsidR="00CE3B0D">
        <w:rPr>
          <w:rFonts w:ascii="Arial" w:hAnsi="Arial"/>
          <w:b/>
          <w:color w:val="000000"/>
          <w:sz w:val="20"/>
          <w:szCs w:val="20"/>
        </w:rPr>
        <w:t xml:space="preserve">        </w:t>
      </w:r>
      <w:r>
        <w:rPr>
          <w:rFonts w:ascii="Arial" w:hAnsi="Arial"/>
          <w:b/>
          <w:color w:val="000000"/>
        </w:rPr>
        <w:t>Bancoppel</w:t>
      </w:r>
      <w:r w:rsidRPr="00E02E0A">
        <w:rPr>
          <w:rFonts w:ascii="Arial" w:hAnsi="Arial"/>
          <w:color w:val="000000"/>
        </w:rPr>
        <w:t xml:space="preserve">,  </w:t>
      </w:r>
      <w:r>
        <w:rPr>
          <w:rFonts w:ascii="Arial" w:hAnsi="Arial"/>
          <w:color w:val="000000"/>
        </w:rPr>
        <w:t xml:space="preserve">Sector ventas y promoción de                         </w:t>
      </w:r>
    </w:p>
    <w:p w:rsidR="00D703E1" w:rsidRPr="00D703E1" w:rsidRDefault="00381DB9" w:rsidP="00D703E1">
      <w:pPr>
        <w:rPr>
          <w:rFonts w:ascii="Arial" w:hAnsi="Arial"/>
          <w:color w:val="00000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-887095</wp:posOffset>
                </wp:positionH>
                <wp:positionV relativeFrom="paragraph">
                  <wp:posOffset>4586605</wp:posOffset>
                </wp:positionV>
                <wp:extent cx="7200900" cy="0"/>
                <wp:effectExtent l="8255" t="5080" r="10795" b="13970"/>
                <wp:wrapNone/>
                <wp:docPr id="6" name="Conector rec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00900" cy="0"/>
                        </a:xfrm>
                        <a:prstGeom prst="line">
                          <a:avLst/>
                        </a:prstGeom>
                        <a:noFill/>
                        <a:ln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9BD43C" id="Conector recto 14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9.85pt,361.15pt" to="497.15pt,36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" stroked="f"/>
            </w:pict>
          </mc:Fallback>
        </mc:AlternateContent>
      </w:r>
      <w:r w:rsidR="00D703E1" w:rsidRPr="00D703E1">
        <w:t xml:space="preserve">                                                            </w:t>
      </w:r>
      <w:r w:rsidR="00CE3B0D">
        <w:t xml:space="preserve">                </w:t>
      </w:r>
      <w:r w:rsidR="00D703E1" w:rsidRPr="00D703E1">
        <w:t xml:space="preserve">  </w:t>
      </w:r>
      <w:r w:rsidR="006307F3" w:rsidRPr="00D703E1">
        <w:rPr>
          <w:rFonts w:ascii="Arial" w:hAnsi="Arial"/>
          <w:color w:val="000000"/>
        </w:rPr>
        <w:t>Servicios</w:t>
      </w:r>
      <w:r w:rsidR="00D703E1" w:rsidRPr="00D703E1">
        <w:rPr>
          <w:rFonts w:ascii="Arial" w:hAnsi="Arial"/>
          <w:color w:val="000000"/>
        </w:rPr>
        <w:t xml:space="preserve"> bancarios</w:t>
      </w:r>
    </w:p>
    <w:p w:rsidR="00D703E1" w:rsidRPr="00E02E0A" w:rsidRDefault="00D703E1" w:rsidP="00D703E1">
      <w:pPr>
        <w:rPr>
          <w:rFonts w:ascii="Arial" w:hAnsi="Arial"/>
          <w:color w:val="000000"/>
          <w:u w:val="single"/>
        </w:rPr>
      </w:pPr>
      <w:r>
        <w:rPr>
          <w:rFonts w:ascii="Arial" w:hAnsi="Arial"/>
          <w:color w:val="000000"/>
        </w:rPr>
        <w:t xml:space="preserve">                                        </w:t>
      </w:r>
      <w:r w:rsidR="00CE3B0D">
        <w:rPr>
          <w:rFonts w:ascii="Arial" w:hAnsi="Arial"/>
          <w:color w:val="000000"/>
          <w:u w:val="single"/>
        </w:rPr>
        <w:t>PROMOTORA DE BANCO</w:t>
      </w:r>
    </w:p>
    <w:p w:rsidR="00D703E1" w:rsidRDefault="00D703E1" w:rsidP="00D703E1">
      <w:pPr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 xml:space="preserve">                                                           Tareas realizada</w:t>
      </w:r>
      <w:r w:rsidRPr="00E02E0A">
        <w:rPr>
          <w:rFonts w:ascii="Arial" w:hAnsi="Arial"/>
          <w:color w:val="000000"/>
          <w:sz w:val="20"/>
          <w:szCs w:val="20"/>
        </w:rPr>
        <w:t>s</w:t>
      </w:r>
      <w:r>
        <w:rPr>
          <w:rFonts w:ascii="Arial" w:hAnsi="Arial"/>
          <w:color w:val="000000"/>
          <w:sz w:val="20"/>
          <w:szCs w:val="20"/>
        </w:rPr>
        <w:t xml:space="preserve">: Captura de datos </w:t>
      </w:r>
    </w:p>
    <w:p w:rsidR="00D703E1" w:rsidRPr="00E02E0A" w:rsidRDefault="00D703E1" w:rsidP="00D703E1">
      <w:pPr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 xml:space="preserve">                                                          Atención a clientes y atención telefónica</w:t>
      </w:r>
    </w:p>
    <w:p w:rsidR="00D703E1" w:rsidRPr="00E02E0A" w:rsidRDefault="00D703E1" w:rsidP="00D703E1">
      <w:pPr>
        <w:rPr>
          <w:rFonts w:ascii="Arial" w:hAnsi="Arial"/>
          <w:color w:val="000000"/>
          <w:sz w:val="20"/>
          <w:szCs w:val="20"/>
        </w:rPr>
      </w:pPr>
      <w:r w:rsidRPr="00E02E0A">
        <w:rPr>
          <w:rFonts w:ascii="Arial" w:hAnsi="Arial"/>
          <w:color w:val="000000"/>
          <w:sz w:val="20"/>
          <w:szCs w:val="20"/>
        </w:rPr>
        <w:t xml:space="preserve">    </w:t>
      </w:r>
      <w:r>
        <w:rPr>
          <w:rFonts w:ascii="Arial" w:hAnsi="Arial"/>
          <w:color w:val="000000"/>
          <w:sz w:val="20"/>
          <w:szCs w:val="20"/>
        </w:rPr>
        <w:t xml:space="preserve">                                                      Prospección y promoción de servicios bancarios</w:t>
      </w:r>
    </w:p>
    <w:p w:rsidR="00D703E1" w:rsidRDefault="00D703E1" w:rsidP="00D703E1">
      <w:pPr>
        <w:rPr>
          <w:rFonts w:ascii="Arial" w:hAnsi="Arial"/>
          <w:color w:val="000000"/>
          <w:sz w:val="20"/>
          <w:szCs w:val="20"/>
        </w:rPr>
      </w:pPr>
      <w:r w:rsidRPr="00E02E0A">
        <w:rPr>
          <w:rFonts w:ascii="Arial" w:hAnsi="Arial"/>
          <w:color w:val="000000"/>
          <w:sz w:val="20"/>
          <w:szCs w:val="20"/>
        </w:rPr>
        <w:t xml:space="preserve">   </w:t>
      </w:r>
      <w:r>
        <w:rPr>
          <w:rFonts w:ascii="Arial" w:hAnsi="Arial"/>
          <w:color w:val="000000"/>
          <w:sz w:val="20"/>
          <w:szCs w:val="20"/>
        </w:rPr>
        <w:t xml:space="preserve">                                                       Marketing</w:t>
      </w:r>
    </w:p>
    <w:p w:rsidR="00D703E1" w:rsidRPr="00E02E0A" w:rsidRDefault="00D703E1" w:rsidP="00D703E1">
      <w:pPr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 xml:space="preserve">                                                          Archivo</w:t>
      </w:r>
    </w:p>
    <w:p w:rsidR="00D703E1" w:rsidRPr="00E02E0A" w:rsidRDefault="00D703E1" w:rsidP="00D703E1">
      <w:pPr>
        <w:rPr>
          <w:rFonts w:ascii="Arial" w:hAnsi="Arial"/>
          <w:b/>
          <w:color w:val="000000"/>
          <w:sz w:val="20"/>
          <w:szCs w:val="20"/>
        </w:rPr>
      </w:pPr>
      <w:r w:rsidRPr="00E02E0A">
        <w:rPr>
          <w:rFonts w:ascii="Arial" w:hAnsi="Arial"/>
          <w:color w:val="000000"/>
          <w:sz w:val="20"/>
          <w:szCs w:val="20"/>
        </w:rPr>
        <w:t xml:space="preserve">   </w:t>
      </w:r>
      <w:r>
        <w:rPr>
          <w:rFonts w:ascii="Arial" w:hAnsi="Arial"/>
          <w:color w:val="000000"/>
          <w:sz w:val="20"/>
          <w:szCs w:val="20"/>
        </w:rPr>
        <w:t xml:space="preserve">                                                       Brindar  servicios como tarjetas de crédito, cuentas e             </w:t>
      </w:r>
    </w:p>
    <w:p w:rsidR="00D703E1" w:rsidRPr="00D703E1" w:rsidRDefault="00690915" w:rsidP="00D703E1">
      <w:pPr>
        <w:ind w:left="-1134"/>
        <w:rPr>
          <w:rFonts w:ascii="Arial" w:hAnsi="Arial"/>
          <w:color w:val="000000"/>
          <w:sz w:val="20"/>
          <w:szCs w:val="20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CB3BA0" wp14:editId="70BB5F49">
                <wp:simplePos x="0" y="0"/>
                <wp:positionH relativeFrom="column">
                  <wp:posOffset>-899160</wp:posOffset>
                </wp:positionH>
                <wp:positionV relativeFrom="paragraph">
                  <wp:posOffset>148590</wp:posOffset>
                </wp:positionV>
                <wp:extent cx="7124700" cy="4860290"/>
                <wp:effectExtent l="0" t="0" r="0" b="0"/>
                <wp:wrapNone/>
                <wp:docPr id="13" name="Cuadro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24700" cy="4860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=""/>
                          </a:ext>
                        </a:extLst>
                      </wps:spPr>
                      <wps:txbx>
                        <w:txbxContent>
                          <w:p w:rsidR="00AD3A5C" w:rsidRPr="00EB7C5F" w:rsidRDefault="00AD3A5C" w:rsidP="003D68E7">
                            <w:pPr>
                              <w:rPr>
                                <w:rFonts w:ascii="Arial" w:hAnsi="Arial"/>
                                <w:b/>
                                <w:color w:val="FF6666"/>
                                <w:sz w:val="20"/>
                                <w:szCs w:val="20"/>
                              </w:rPr>
                            </w:pPr>
                            <w:r w:rsidRPr="00EB7C5F">
                              <w:rPr>
                                <w:rFonts w:ascii="Arial" w:hAnsi="Arial"/>
                                <w:b/>
                                <w:color w:val="FF6666"/>
                                <w:sz w:val="36"/>
                                <w:szCs w:val="36"/>
                              </w:rPr>
                              <w:t>REFERENCIAS</w:t>
                            </w:r>
                          </w:p>
                          <w:p w:rsidR="00AD3A5C" w:rsidRPr="00E02E0A" w:rsidRDefault="006A15D4" w:rsidP="003D68E7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es-MX" w:eastAsia="es-MX"/>
                              </w:rPr>
                              <w:drawing>
                                <wp:inline distT="0" distB="0" distL="0" distR="0" wp14:anchorId="419F307A" wp14:editId="13139276">
                                  <wp:extent cx="7018020" cy="19146"/>
                                  <wp:effectExtent l="0" t="0" r="0" b="0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18020" cy="191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D3A5C" w:rsidRPr="0044216C" w:rsidRDefault="00514A7B" w:rsidP="004835EE">
                            <w:pPr>
                              <w:rPr>
                                <w:rFonts w:ascii="Arial" w:hAnsi="Arial"/>
                                <w:b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</w:rPr>
                              <w:t>DANIELA ROBLES AMEZQUITA</w:t>
                            </w:r>
                          </w:p>
                          <w:p w:rsidR="00AD3A5C" w:rsidRPr="0044216C" w:rsidRDefault="00514A7B" w:rsidP="004835EE">
                            <w:pPr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  <w:t xml:space="preserve">Fujikura (salamanca Gto </w:t>
                            </w:r>
                            <w:r w:rsidR="00387E53"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  <w:t>.- México</w:t>
                            </w:r>
                            <w:r w:rsidR="00AD3A5C" w:rsidRPr="0044216C"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AD3A5C" w:rsidRPr="0044216C" w:rsidRDefault="00514A7B" w:rsidP="004835EE">
                            <w:pPr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  <w:t>Ing. En procesos</w:t>
                            </w:r>
                          </w:p>
                          <w:p w:rsidR="00AD3A5C" w:rsidRPr="0044216C" w:rsidRDefault="00514A7B" w:rsidP="004835EE">
                            <w:pPr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  <w:t>Teléfono 4646420854   E-mail:</w:t>
                            </w:r>
                            <w:r w:rsidR="00387E53"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  <w:t>dannyrobles@</w:t>
                            </w:r>
                            <w:r w:rsidR="00387E53"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  <w:t>hotmail</w:t>
                            </w:r>
                            <w:r w:rsidR="00AD3A5C" w:rsidRPr="0044216C"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  <w:t>.com</w:t>
                            </w:r>
                          </w:p>
                          <w:p w:rsidR="00AD3A5C" w:rsidRPr="0044216C" w:rsidRDefault="00AD3A5C" w:rsidP="004835EE">
                            <w:pPr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</w:pPr>
                          </w:p>
                          <w:p w:rsidR="00AD3A5C" w:rsidRPr="0044216C" w:rsidRDefault="00690915" w:rsidP="004835EE">
                            <w:pPr>
                              <w:rPr>
                                <w:rFonts w:ascii="Arial" w:hAnsi="Arial"/>
                                <w:b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</w:rPr>
                              <w:t>MIGUEL GRANADOS AGUILAR</w:t>
                            </w:r>
                          </w:p>
                          <w:p w:rsidR="00AD3A5C" w:rsidRPr="0044216C" w:rsidRDefault="00690915" w:rsidP="004835EE">
                            <w:pPr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  <w:t>Salamanca</w:t>
                            </w:r>
                            <w:r w:rsidR="00387E53"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  <w:t xml:space="preserve"> (Salamanca Gto.- México</w:t>
                            </w:r>
                            <w:r w:rsidR="00AD3A5C" w:rsidRPr="0044216C"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AD3A5C" w:rsidRPr="0044216C" w:rsidRDefault="00690915" w:rsidP="004835EE">
                            <w:pPr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  <w:t>taxista</w:t>
                            </w:r>
                          </w:p>
                          <w:p w:rsidR="00AD3A5C" w:rsidRPr="0044216C" w:rsidRDefault="00690915" w:rsidP="004835EE">
                            <w:pPr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  <w:t>Teléfono 4641241111</w:t>
                            </w:r>
                          </w:p>
                          <w:p w:rsidR="00AD3A5C" w:rsidRDefault="00AD3A5C" w:rsidP="004835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514A7B" w:rsidRPr="0044216C" w:rsidRDefault="00690915" w:rsidP="004835EE">
                            <w:pPr>
                              <w:rPr>
                                <w:rFonts w:ascii="Arial" w:hAnsi="Arial"/>
                                <w:b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</w:rPr>
                              <w:t>FRANCISCO CANO HERNADEZ</w:t>
                            </w:r>
                          </w:p>
                          <w:p w:rsidR="00AD3A5C" w:rsidRPr="0044216C" w:rsidRDefault="00690915" w:rsidP="004835EE">
                            <w:pPr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  <w:t xml:space="preserve">Concesionario </w:t>
                            </w:r>
                            <w:r w:rsidR="00AD3A5C" w:rsidRPr="0044216C"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14A7B"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  <w:t>(Salamanca Gto</w:t>
                            </w:r>
                            <w:r w:rsidR="0021339C"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  <w:t xml:space="preserve"> -México</w:t>
                            </w:r>
                            <w:r w:rsidR="00AD3A5C" w:rsidRPr="0044216C"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690915" w:rsidRPr="00690915" w:rsidRDefault="00690915" w:rsidP="004835EE">
                            <w:pPr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  <w:t xml:space="preserve">Teléfono </w:t>
                            </w:r>
                            <w:r w:rsidR="00AD3A5C" w:rsidRPr="0044216C"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61533">
                              <w:rPr>
                                <w:rFonts w:ascii="Arial" w:hAnsi="Arial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AD3A5C" w:rsidRPr="00EB7C5F" w:rsidRDefault="00AD3A5C" w:rsidP="004835EE">
                            <w:pPr>
                              <w:rPr>
                                <w:rFonts w:ascii="Arial" w:hAnsi="Arial"/>
                                <w:b/>
                                <w:color w:val="FF6666"/>
                                <w:sz w:val="36"/>
                                <w:szCs w:val="36"/>
                              </w:rPr>
                            </w:pPr>
                            <w:r w:rsidRPr="00EB7C5F">
                              <w:rPr>
                                <w:rFonts w:ascii="Arial" w:hAnsi="Arial"/>
                                <w:b/>
                                <w:color w:val="FF6666"/>
                                <w:sz w:val="36"/>
                                <w:szCs w:val="36"/>
                              </w:rPr>
                              <w:t>FORMACIONES ADICIONALES E INTERESES</w:t>
                            </w:r>
                          </w:p>
                          <w:p w:rsidR="0021339C" w:rsidRPr="0021339C" w:rsidRDefault="006A15D4" w:rsidP="00FF4246">
                            <w:pPr>
                              <w:rPr>
                                <w:rFonts w:ascii="Arial" w:hAnsi="Arial"/>
                                <w:b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</w:rPr>
                              <w:t>Actividades Profesi</w:t>
                            </w:r>
                            <w:r w:rsidR="0021339C">
                              <w:rPr>
                                <w:rFonts w:ascii="Arial" w:hAnsi="Arial"/>
                                <w:b/>
                              </w:rPr>
                              <w:t>onales y A</w:t>
                            </w:r>
                            <w:r w:rsidR="0021339C" w:rsidRPr="0021339C">
                              <w:rPr>
                                <w:rFonts w:ascii="Arial" w:hAnsi="Arial"/>
                                <w:b/>
                              </w:rPr>
                              <w:t>cadémicas</w:t>
                            </w:r>
                          </w:p>
                          <w:p w:rsidR="00AD3A5C" w:rsidRDefault="0021339C" w:rsidP="00FF4246">
                            <w:pPr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Cortometraje: </w:t>
                            </w:r>
                            <w:r w:rsidRPr="0021339C">
                              <w:rPr>
                                <w:rFonts w:ascii="Arial" w:hAnsi="Arial" w:cs="Arial"/>
                                <w:lang w:val="es-MX"/>
                              </w:rPr>
                              <w:t>El secreto en las conejas” “la bulimia y anorexia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”</w:t>
                            </w:r>
                          </w:p>
                          <w:p w:rsidR="0021339C" w:rsidRDefault="0021339C" w:rsidP="0021339C">
                            <w:pPr>
                              <w:spacing w:after="120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                       </w:t>
                            </w:r>
                            <w:r w:rsidRPr="0021339C">
                              <w:rPr>
                                <w:rFonts w:ascii="Arial" w:hAnsi="Arial" w:cs="Arial"/>
                                <w:lang w:val="es-MX"/>
                              </w:rPr>
                              <w:t>Participación en el 3ro y  4to congreso del festival del cine Guanajuato</w:t>
                            </w:r>
                          </w:p>
                          <w:p w:rsidR="00461533" w:rsidRPr="0021339C" w:rsidRDefault="00461533" w:rsidP="0021339C">
                            <w:pPr>
                              <w:spacing w:after="120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Organización, </w:t>
                            </w:r>
                            <w:r w:rsidR="006A15D4">
                              <w:rPr>
                                <w:rFonts w:ascii="Arial" w:hAnsi="Arial" w:cs="Arial"/>
                                <w:lang w:val="es-MX"/>
                              </w:rPr>
                              <w:t>comunicación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y edición: Eventos promocionales realizados  </w:t>
                            </w:r>
                          </w:p>
                          <w:p w:rsidR="0021339C" w:rsidRPr="0021339C" w:rsidRDefault="0021339C" w:rsidP="0021339C">
                            <w:pPr>
                              <w:spacing w:after="120"/>
                              <w:ind w:left="1416" w:hanging="1416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690915" w:rsidRDefault="00AD3A5C" w:rsidP="004835EE">
                            <w:pPr>
                              <w:rPr>
                                <w:rFonts w:ascii="Arial" w:hAnsi="Arial"/>
                              </w:rPr>
                            </w:pPr>
                            <w:r w:rsidRPr="0044216C">
                              <w:rPr>
                                <w:rFonts w:ascii="Arial" w:hAnsi="Arial"/>
                                <w:b/>
                              </w:rPr>
                              <w:t>Deportes Hobbies:</w:t>
                            </w:r>
                            <w:r w:rsidR="00461533">
                              <w:rPr>
                                <w:rFonts w:ascii="Arial" w:hAnsi="Arial"/>
                              </w:rPr>
                              <w:t xml:space="preserve"> Leer, Taebbo, ir al gimnasio y correr </w:t>
                            </w:r>
                            <w:r w:rsidRPr="0044216C">
                              <w:rPr>
                                <w:rFonts w:ascii="Arial" w:hAnsi="Arial"/>
                              </w:rPr>
                              <w:tab/>
                            </w:r>
                          </w:p>
                          <w:p w:rsidR="00690915" w:rsidRDefault="00690915" w:rsidP="004835EE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:rsidR="00690915" w:rsidRDefault="00690915" w:rsidP="004835EE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:rsidR="00AD3A5C" w:rsidRPr="0044216C" w:rsidRDefault="00AD3A5C" w:rsidP="004835EE">
                            <w:pPr>
                              <w:rPr>
                                <w:rFonts w:ascii="Arial" w:hAnsi="Arial"/>
                              </w:rPr>
                            </w:pPr>
                            <w:r w:rsidRPr="0044216C">
                              <w:rPr>
                                <w:rFonts w:ascii="Arial" w:hAnsi="Arial"/>
                              </w:rPr>
                              <w:tab/>
                            </w:r>
                            <w:r w:rsidRPr="0044216C">
                              <w:rPr>
                                <w:rFonts w:ascii="Arial" w:hAnsi="Arial"/>
                              </w:rPr>
                              <w:tab/>
                            </w:r>
                          </w:p>
                          <w:p w:rsidR="00AD3A5C" w:rsidRPr="008D3FF0" w:rsidRDefault="00AD3A5C" w:rsidP="004835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AD3A5C" w:rsidRPr="00E02E0A" w:rsidRDefault="00AD3A5C" w:rsidP="004835EE">
                            <w:pPr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B3BA0" id="Cuadro de texto 13" o:spid="_x0000_s1034" type="#_x0000_t202" style="position:absolute;left:0;text-align:left;margin-left:-70.8pt;margin-top:11.7pt;width:561pt;height:382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" filled="f" stroked="f">
                <v:path arrowok="t"/>
                <v:textbox>
                  <w:txbxContent>
                    <w:p w:rsidR="00AD3A5C" w:rsidRPr="00EB7C5F" w:rsidRDefault="00AD3A5C" w:rsidP="003D68E7">
                      <w:pPr>
                        <w:rPr>
                          <w:rFonts w:ascii="Arial" w:hAnsi="Arial"/>
                          <w:b/>
                          <w:color w:val="FF6666"/>
                          <w:sz w:val="20"/>
                          <w:szCs w:val="20"/>
                        </w:rPr>
                      </w:pPr>
                      <w:r w:rsidRPr="00EB7C5F">
                        <w:rPr>
                          <w:rFonts w:ascii="Arial" w:hAnsi="Arial"/>
                          <w:b/>
                          <w:color w:val="FF6666"/>
                          <w:sz w:val="36"/>
                          <w:szCs w:val="36"/>
                        </w:rPr>
                        <w:t>REFERENCIAS</w:t>
                      </w:r>
                    </w:p>
                    <w:p w:rsidR="00AD3A5C" w:rsidRPr="00E02E0A" w:rsidRDefault="006A15D4" w:rsidP="003D68E7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sz w:val="20"/>
                          <w:szCs w:val="20"/>
                          <w:lang w:val="es-MX" w:eastAsia="es-MX"/>
                        </w:rPr>
                        <w:drawing>
                          <wp:inline distT="0" distB="0" distL="0" distR="0" wp14:anchorId="419F307A" wp14:editId="13139276">
                            <wp:extent cx="7018020" cy="19146"/>
                            <wp:effectExtent l="0" t="0" r="0" b="0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18020" cy="191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D3A5C" w:rsidRPr="0044216C" w:rsidRDefault="00514A7B" w:rsidP="004835EE">
                      <w:pPr>
                        <w:rPr>
                          <w:rFonts w:ascii="Arial" w:hAnsi="Arial"/>
                          <w:b/>
                        </w:rPr>
                      </w:pPr>
                      <w:r>
                        <w:rPr>
                          <w:rFonts w:ascii="Arial" w:hAnsi="Arial"/>
                          <w:b/>
                        </w:rPr>
                        <w:t>DANIELA ROBLES AMEZQUITA</w:t>
                      </w:r>
                    </w:p>
                    <w:p w:rsidR="00AD3A5C" w:rsidRPr="0044216C" w:rsidRDefault="00514A7B" w:rsidP="004835EE">
                      <w:pPr>
                        <w:rPr>
                          <w:rFonts w:ascii="Arial" w:hAnsi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sz w:val="20"/>
                          <w:szCs w:val="20"/>
                        </w:rPr>
                        <w:t xml:space="preserve">Fujikura (salamanca Gto </w:t>
                      </w:r>
                      <w:r w:rsidR="00387E53">
                        <w:rPr>
                          <w:rFonts w:ascii="Arial" w:hAnsi="Arial"/>
                          <w:sz w:val="20"/>
                          <w:szCs w:val="20"/>
                        </w:rPr>
                        <w:t>.- México</w:t>
                      </w:r>
                      <w:r w:rsidR="00AD3A5C" w:rsidRPr="0044216C">
                        <w:rPr>
                          <w:rFonts w:ascii="Arial" w:hAnsi="Arial"/>
                          <w:sz w:val="20"/>
                          <w:szCs w:val="20"/>
                        </w:rPr>
                        <w:t>)</w:t>
                      </w:r>
                    </w:p>
                    <w:p w:rsidR="00AD3A5C" w:rsidRPr="0044216C" w:rsidRDefault="00514A7B" w:rsidP="004835EE">
                      <w:pPr>
                        <w:rPr>
                          <w:rFonts w:ascii="Arial" w:hAnsi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sz w:val="20"/>
                          <w:szCs w:val="20"/>
                        </w:rPr>
                        <w:t>Ing. En procesos</w:t>
                      </w:r>
                    </w:p>
                    <w:p w:rsidR="00AD3A5C" w:rsidRPr="0044216C" w:rsidRDefault="00514A7B" w:rsidP="004835EE">
                      <w:pPr>
                        <w:rPr>
                          <w:rFonts w:ascii="Arial" w:hAnsi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sz w:val="20"/>
                          <w:szCs w:val="20"/>
                        </w:rPr>
                        <w:t>Teléfono 4646420854   E-mail:</w:t>
                      </w:r>
                      <w:r w:rsidR="00387E53">
                        <w:rPr>
                          <w:rFonts w:ascii="Arial" w:hAnsi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20"/>
                          <w:szCs w:val="20"/>
                        </w:rPr>
                        <w:t>dannyrobles@</w:t>
                      </w:r>
                      <w:r w:rsidR="00387E53">
                        <w:rPr>
                          <w:rFonts w:ascii="Arial" w:hAnsi="Arial"/>
                          <w:sz w:val="20"/>
                          <w:szCs w:val="20"/>
                        </w:rPr>
                        <w:t>hotmail</w:t>
                      </w:r>
                      <w:r w:rsidR="00AD3A5C" w:rsidRPr="0044216C">
                        <w:rPr>
                          <w:rFonts w:ascii="Arial" w:hAnsi="Arial"/>
                          <w:sz w:val="20"/>
                          <w:szCs w:val="20"/>
                        </w:rPr>
                        <w:t>.com</w:t>
                      </w:r>
                    </w:p>
                    <w:p w:rsidR="00AD3A5C" w:rsidRPr="0044216C" w:rsidRDefault="00AD3A5C" w:rsidP="004835EE">
                      <w:pPr>
                        <w:rPr>
                          <w:rFonts w:ascii="Arial" w:hAnsi="Arial"/>
                          <w:sz w:val="20"/>
                          <w:szCs w:val="20"/>
                        </w:rPr>
                      </w:pPr>
                    </w:p>
                    <w:p w:rsidR="00AD3A5C" w:rsidRPr="0044216C" w:rsidRDefault="00690915" w:rsidP="004835EE">
                      <w:pPr>
                        <w:rPr>
                          <w:rFonts w:ascii="Arial" w:hAnsi="Arial"/>
                          <w:b/>
                        </w:rPr>
                      </w:pPr>
                      <w:r>
                        <w:rPr>
                          <w:rFonts w:ascii="Arial" w:hAnsi="Arial"/>
                          <w:b/>
                        </w:rPr>
                        <w:t>MIGUEL GRANADOS AGUILAR</w:t>
                      </w:r>
                    </w:p>
                    <w:p w:rsidR="00AD3A5C" w:rsidRPr="0044216C" w:rsidRDefault="00690915" w:rsidP="004835EE">
                      <w:pPr>
                        <w:rPr>
                          <w:rFonts w:ascii="Arial" w:hAnsi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sz w:val="20"/>
                          <w:szCs w:val="20"/>
                        </w:rPr>
                        <w:t>Salamanca</w:t>
                      </w:r>
                      <w:r w:rsidR="00387E53">
                        <w:rPr>
                          <w:rFonts w:ascii="Arial" w:hAnsi="Arial"/>
                          <w:sz w:val="20"/>
                          <w:szCs w:val="20"/>
                        </w:rPr>
                        <w:t xml:space="preserve"> (Salamanca Gto.- México</w:t>
                      </w:r>
                      <w:r w:rsidR="00AD3A5C" w:rsidRPr="0044216C">
                        <w:rPr>
                          <w:rFonts w:ascii="Arial" w:hAnsi="Arial"/>
                          <w:sz w:val="20"/>
                          <w:szCs w:val="20"/>
                        </w:rPr>
                        <w:t>)</w:t>
                      </w:r>
                    </w:p>
                    <w:p w:rsidR="00AD3A5C" w:rsidRPr="0044216C" w:rsidRDefault="00690915" w:rsidP="004835EE">
                      <w:pPr>
                        <w:rPr>
                          <w:rFonts w:ascii="Arial" w:hAnsi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sz w:val="20"/>
                          <w:szCs w:val="20"/>
                        </w:rPr>
                        <w:t>taxista</w:t>
                      </w:r>
                    </w:p>
                    <w:p w:rsidR="00AD3A5C" w:rsidRPr="0044216C" w:rsidRDefault="00690915" w:rsidP="004835EE">
                      <w:pPr>
                        <w:rPr>
                          <w:rFonts w:ascii="Arial" w:hAnsi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sz w:val="20"/>
                          <w:szCs w:val="20"/>
                        </w:rPr>
                        <w:t>Teléfono 4641241111</w:t>
                      </w:r>
                    </w:p>
                    <w:p w:rsidR="00AD3A5C" w:rsidRDefault="00AD3A5C" w:rsidP="004835EE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514A7B" w:rsidRPr="0044216C" w:rsidRDefault="00690915" w:rsidP="004835EE">
                      <w:pPr>
                        <w:rPr>
                          <w:rFonts w:ascii="Arial" w:hAnsi="Arial"/>
                          <w:b/>
                        </w:rPr>
                      </w:pPr>
                      <w:r>
                        <w:rPr>
                          <w:rFonts w:ascii="Arial" w:hAnsi="Arial"/>
                          <w:b/>
                        </w:rPr>
                        <w:t>FRANCISCO CANO HERNADEZ</w:t>
                      </w:r>
                    </w:p>
                    <w:p w:rsidR="00AD3A5C" w:rsidRPr="0044216C" w:rsidRDefault="00690915" w:rsidP="004835EE">
                      <w:pPr>
                        <w:rPr>
                          <w:rFonts w:ascii="Arial" w:hAnsi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sz w:val="20"/>
                          <w:szCs w:val="20"/>
                        </w:rPr>
                        <w:t xml:space="preserve">Concesionario </w:t>
                      </w:r>
                      <w:r w:rsidR="00AD3A5C" w:rsidRPr="0044216C">
                        <w:rPr>
                          <w:rFonts w:ascii="Arial" w:hAnsi="Arial"/>
                          <w:sz w:val="20"/>
                          <w:szCs w:val="20"/>
                        </w:rPr>
                        <w:t xml:space="preserve"> </w:t>
                      </w:r>
                      <w:r w:rsidR="00514A7B">
                        <w:rPr>
                          <w:rFonts w:ascii="Arial" w:hAnsi="Arial"/>
                          <w:sz w:val="20"/>
                          <w:szCs w:val="20"/>
                        </w:rPr>
                        <w:t>(Salamanca Gto</w:t>
                      </w:r>
                      <w:r w:rsidR="0021339C">
                        <w:rPr>
                          <w:rFonts w:ascii="Arial" w:hAnsi="Arial"/>
                          <w:sz w:val="20"/>
                          <w:szCs w:val="20"/>
                        </w:rPr>
                        <w:t xml:space="preserve"> -México</w:t>
                      </w:r>
                      <w:r w:rsidR="00AD3A5C" w:rsidRPr="0044216C">
                        <w:rPr>
                          <w:rFonts w:ascii="Arial" w:hAnsi="Arial"/>
                          <w:sz w:val="20"/>
                          <w:szCs w:val="20"/>
                        </w:rPr>
                        <w:t>)</w:t>
                      </w:r>
                    </w:p>
                    <w:p w:rsidR="00690915" w:rsidRPr="00690915" w:rsidRDefault="00690915" w:rsidP="004835EE">
                      <w:pPr>
                        <w:rPr>
                          <w:rFonts w:ascii="Arial" w:hAnsi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sz w:val="20"/>
                          <w:szCs w:val="20"/>
                        </w:rPr>
                        <w:t xml:space="preserve">Teléfono </w:t>
                      </w:r>
                      <w:r w:rsidR="00AD3A5C" w:rsidRPr="0044216C">
                        <w:rPr>
                          <w:rFonts w:ascii="Arial" w:hAnsi="Arial"/>
                          <w:sz w:val="20"/>
                          <w:szCs w:val="20"/>
                        </w:rPr>
                        <w:t xml:space="preserve"> </w:t>
                      </w:r>
                      <w:r w:rsidR="00461533">
                        <w:rPr>
                          <w:rFonts w:ascii="Arial" w:hAnsi="Arial"/>
                          <w:sz w:val="20"/>
                          <w:szCs w:val="20"/>
                        </w:rPr>
                        <w:t xml:space="preserve">  </w:t>
                      </w:r>
                    </w:p>
                    <w:p w:rsidR="00AD3A5C" w:rsidRPr="00EB7C5F" w:rsidRDefault="00AD3A5C" w:rsidP="004835EE">
                      <w:pPr>
                        <w:rPr>
                          <w:rFonts w:ascii="Arial" w:hAnsi="Arial"/>
                          <w:b/>
                          <w:color w:val="FF6666"/>
                          <w:sz w:val="36"/>
                          <w:szCs w:val="36"/>
                        </w:rPr>
                      </w:pPr>
                      <w:r w:rsidRPr="00EB7C5F">
                        <w:rPr>
                          <w:rFonts w:ascii="Arial" w:hAnsi="Arial"/>
                          <w:b/>
                          <w:color w:val="FF6666"/>
                          <w:sz w:val="36"/>
                          <w:szCs w:val="36"/>
                        </w:rPr>
                        <w:t>FORMACIONES ADICIONALES E INTERESES</w:t>
                      </w:r>
                    </w:p>
                    <w:p w:rsidR="0021339C" w:rsidRPr="0021339C" w:rsidRDefault="006A15D4" w:rsidP="00FF4246">
                      <w:pPr>
                        <w:rPr>
                          <w:rFonts w:ascii="Arial" w:hAnsi="Arial"/>
                          <w:b/>
                        </w:rPr>
                      </w:pPr>
                      <w:r>
                        <w:rPr>
                          <w:rFonts w:ascii="Arial" w:hAnsi="Arial"/>
                          <w:b/>
                        </w:rPr>
                        <w:t>Actividades Profesi</w:t>
                      </w:r>
                      <w:r w:rsidR="0021339C">
                        <w:rPr>
                          <w:rFonts w:ascii="Arial" w:hAnsi="Arial"/>
                          <w:b/>
                        </w:rPr>
                        <w:t>onales y A</w:t>
                      </w:r>
                      <w:r w:rsidR="0021339C" w:rsidRPr="0021339C">
                        <w:rPr>
                          <w:rFonts w:ascii="Arial" w:hAnsi="Arial"/>
                          <w:b/>
                        </w:rPr>
                        <w:t>cadémicas</w:t>
                      </w:r>
                    </w:p>
                    <w:p w:rsidR="00AD3A5C" w:rsidRDefault="0021339C" w:rsidP="00FF4246">
                      <w:pPr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Cortometraje: </w:t>
                      </w:r>
                      <w:r w:rsidRPr="0021339C">
                        <w:rPr>
                          <w:rFonts w:ascii="Arial" w:hAnsi="Arial" w:cs="Arial"/>
                          <w:lang w:val="es-MX"/>
                        </w:rPr>
                        <w:t>El secreto en las conejas” “la bulimia y anorexia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”</w:t>
                      </w:r>
                    </w:p>
                    <w:p w:rsidR="0021339C" w:rsidRDefault="0021339C" w:rsidP="0021339C">
                      <w:pPr>
                        <w:spacing w:after="120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                       </w:t>
                      </w:r>
                      <w:r w:rsidRPr="0021339C">
                        <w:rPr>
                          <w:rFonts w:ascii="Arial" w:hAnsi="Arial" w:cs="Arial"/>
                          <w:lang w:val="es-MX"/>
                        </w:rPr>
                        <w:t>Participación en el 3ro y  4to congreso del festival del cine Guanajuato</w:t>
                      </w:r>
                    </w:p>
                    <w:p w:rsidR="00461533" w:rsidRPr="0021339C" w:rsidRDefault="00461533" w:rsidP="0021339C">
                      <w:pPr>
                        <w:spacing w:after="120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Organización, </w:t>
                      </w:r>
                      <w:r w:rsidR="006A15D4">
                        <w:rPr>
                          <w:rFonts w:ascii="Arial" w:hAnsi="Arial" w:cs="Arial"/>
                          <w:lang w:val="es-MX"/>
                        </w:rPr>
                        <w:t>comunicación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y edición: Eventos promocionales realizados  </w:t>
                      </w:r>
                    </w:p>
                    <w:p w:rsidR="0021339C" w:rsidRPr="0021339C" w:rsidRDefault="0021339C" w:rsidP="0021339C">
                      <w:pPr>
                        <w:spacing w:after="120"/>
                        <w:ind w:left="1416" w:hanging="1416"/>
                        <w:rPr>
                          <w:rFonts w:ascii="Arial" w:hAnsi="Arial" w:cs="Arial"/>
                        </w:rPr>
                      </w:pPr>
                    </w:p>
                    <w:p w:rsidR="00690915" w:rsidRDefault="00AD3A5C" w:rsidP="004835EE">
                      <w:pPr>
                        <w:rPr>
                          <w:rFonts w:ascii="Arial" w:hAnsi="Arial"/>
                        </w:rPr>
                      </w:pPr>
                      <w:r w:rsidRPr="0044216C">
                        <w:rPr>
                          <w:rFonts w:ascii="Arial" w:hAnsi="Arial"/>
                          <w:b/>
                        </w:rPr>
                        <w:t>Deportes Hobbies:</w:t>
                      </w:r>
                      <w:r w:rsidR="00461533">
                        <w:rPr>
                          <w:rFonts w:ascii="Arial" w:hAnsi="Arial"/>
                        </w:rPr>
                        <w:t xml:space="preserve"> Leer, Taebbo, ir al gimnasio y correr </w:t>
                      </w:r>
                      <w:r w:rsidRPr="0044216C">
                        <w:rPr>
                          <w:rFonts w:ascii="Arial" w:hAnsi="Arial"/>
                        </w:rPr>
                        <w:tab/>
                      </w:r>
                    </w:p>
                    <w:p w:rsidR="00690915" w:rsidRDefault="00690915" w:rsidP="004835EE">
                      <w:pPr>
                        <w:rPr>
                          <w:rFonts w:ascii="Arial" w:hAnsi="Arial"/>
                        </w:rPr>
                      </w:pPr>
                    </w:p>
                    <w:p w:rsidR="00690915" w:rsidRDefault="00690915" w:rsidP="004835EE">
                      <w:pPr>
                        <w:rPr>
                          <w:rFonts w:ascii="Arial" w:hAnsi="Arial"/>
                        </w:rPr>
                      </w:pPr>
                    </w:p>
                    <w:p w:rsidR="00AD3A5C" w:rsidRPr="0044216C" w:rsidRDefault="00AD3A5C" w:rsidP="004835EE">
                      <w:pPr>
                        <w:rPr>
                          <w:rFonts w:ascii="Arial" w:hAnsi="Arial"/>
                        </w:rPr>
                      </w:pPr>
                      <w:r w:rsidRPr="0044216C">
                        <w:rPr>
                          <w:rFonts w:ascii="Arial" w:hAnsi="Arial"/>
                        </w:rPr>
                        <w:tab/>
                      </w:r>
                      <w:r w:rsidRPr="0044216C">
                        <w:rPr>
                          <w:rFonts w:ascii="Arial" w:hAnsi="Arial"/>
                        </w:rPr>
                        <w:tab/>
                      </w:r>
                    </w:p>
                    <w:p w:rsidR="00AD3A5C" w:rsidRPr="008D3FF0" w:rsidRDefault="00AD3A5C" w:rsidP="004835EE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AD3A5C" w:rsidRPr="00E02E0A" w:rsidRDefault="00AD3A5C" w:rsidP="004835EE">
                      <w:pPr>
                        <w:rPr>
                          <w:color w:val="00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703E1">
        <w:rPr>
          <w:rFonts w:ascii="Arial" w:hAnsi="Arial"/>
          <w:b/>
          <w:color w:val="000000"/>
          <w:sz w:val="20"/>
          <w:szCs w:val="20"/>
        </w:rPr>
        <w:t xml:space="preserve">  </w:t>
      </w:r>
      <w:r>
        <w:rPr>
          <w:rFonts w:ascii="Arial" w:hAnsi="Arial"/>
          <w:b/>
          <w:color w:val="000000"/>
          <w:sz w:val="20"/>
          <w:szCs w:val="20"/>
        </w:rPr>
        <w:t xml:space="preserve">                               </w:t>
      </w:r>
      <w:r w:rsidR="00D703E1">
        <w:rPr>
          <w:rFonts w:ascii="Arial" w:hAnsi="Arial"/>
          <w:b/>
          <w:color w:val="000000"/>
          <w:sz w:val="20"/>
          <w:szCs w:val="20"/>
        </w:rPr>
        <w:t xml:space="preserve">                                              </w:t>
      </w:r>
      <w:r w:rsidR="00D703E1" w:rsidRPr="00D703E1">
        <w:rPr>
          <w:rFonts w:ascii="Arial" w:hAnsi="Arial"/>
          <w:color w:val="000000"/>
          <w:sz w:val="20"/>
          <w:szCs w:val="20"/>
        </w:rPr>
        <w:t>Inversiones</w:t>
      </w:r>
    </w:p>
    <w:p w:rsidR="00461533" w:rsidRDefault="00461533" w:rsidP="00D703E1">
      <w:pPr>
        <w:rPr>
          <w:rFonts w:ascii="Arial" w:hAnsi="Arial"/>
          <w:b/>
          <w:color w:val="000000"/>
          <w:sz w:val="20"/>
          <w:szCs w:val="20"/>
        </w:rPr>
      </w:pPr>
    </w:p>
    <w:p w:rsidR="00461533" w:rsidRPr="00D703E1" w:rsidRDefault="00381DB9" w:rsidP="00D703E1">
      <w:pPr>
        <w:rPr>
          <w:rFonts w:ascii="Arial" w:hAnsi="Arial"/>
          <w:b/>
          <w:color w:val="000000"/>
          <w:sz w:val="20"/>
          <w:szCs w:val="20"/>
        </w:rPr>
      </w:pPr>
      <w:bookmarkStart w:id="0" w:name="_GoBack"/>
      <w:bookmarkEnd w:id="0"/>
      <w:r>
        <w:rPr>
          <w:rFonts w:ascii="Arial" w:hAnsi="Arial"/>
          <w:b/>
          <w:noProof/>
          <w:color w:val="000000"/>
          <w:sz w:val="20"/>
          <w:szCs w:val="20"/>
          <w:lang w:val="es-MX" w:eastAsia="es-MX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-887095</wp:posOffset>
                </wp:positionH>
                <wp:positionV relativeFrom="paragraph">
                  <wp:posOffset>361315</wp:posOffset>
                </wp:positionV>
                <wp:extent cx="7200900" cy="0"/>
                <wp:effectExtent l="12065" t="13970" r="6985" b="5080"/>
                <wp:wrapNone/>
                <wp:docPr id="5" name="Conector rec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00900" cy="0"/>
                        </a:xfrm>
                        <a:prstGeom prst="line">
                          <a:avLst/>
                        </a:prstGeom>
                        <a:noFill/>
                        <a:ln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AF100A" id="Conector recto 11" o:spid="_x0000_s1026" style="position:absolute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9.85pt,28.45pt" to="497.15pt,2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" stroked="f"/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-980440</wp:posOffset>
                </wp:positionH>
                <wp:positionV relativeFrom="paragraph">
                  <wp:posOffset>3233420</wp:posOffset>
                </wp:positionV>
                <wp:extent cx="7200900" cy="0"/>
                <wp:effectExtent l="13970" t="9525" r="5080" b="9525"/>
                <wp:wrapNone/>
                <wp:docPr id="4" name="Conector rec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00900" cy="0"/>
                        </a:xfrm>
                        <a:prstGeom prst="line">
                          <a:avLst/>
                        </a:prstGeom>
                        <a:noFill/>
                        <a:ln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851EAC" id="Conector recto 11" o:spid="_x0000_s1026" style="position:absolute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7.2pt,254.6pt" to="489.8pt,2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" stroked="f"/>
            </w:pict>
          </mc:Fallback>
        </mc:AlternateContent>
      </w:r>
    </w:p>
    <w:sectPr w:rsidR="00461533" w:rsidRPr="00D703E1" w:rsidSect="006307F3">
      <w:pgSz w:w="11900" w:h="16840"/>
      <w:pgMar w:top="568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4D04" w:rsidRDefault="00684D04" w:rsidP="00A70072">
      <w:r>
        <w:separator/>
      </w:r>
    </w:p>
  </w:endnote>
  <w:endnote w:type="continuationSeparator" w:id="0">
    <w:p w:rsidR="00684D04" w:rsidRDefault="00684D04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4D04" w:rsidRDefault="00684D04" w:rsidP="00A70072">
      <w:r>
        <w:separator/>
      </w:r>
    </w:p>
  </w:footnote>
  <w:footnote w:type="continuationSeparator" w:id="0">
    <w:p w:rsidR="00684D04" w:rsidRDefault="00684D04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8"/>
  <w:hyphenationZone w:val="425"/>
  <w:characterSpacingControl w:val="doNotCompress"/>
  <w:hdrShapeDefaults>
    <o:shapedefaults v:ext="edit" spidmax="2049">
      <o:colormru v:ext="edit" colors="#f6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18D"/>
    <w:rsid w:val="00026E3B"/>
    <w:rsid w:val="00045533"/>
    <w:rsid w:val="0005193D"/>
    <w:rsid w:val="000A6FC0"/>
    <w:rsid w:val="00132F4A"/>
    <w:rsid w:val="001C793D"/>
    <w:rsid w:val="00203DEC"/>
    <w:rsid w:val="0021339C"/>
    <w:rsid w:val="002D136A"/>
    <w:rsid w:val="002E10DD"/>
    <w:rsid w:val="00345123"/>
    <w:rsid w:val="00365DFD"/>
    <w:rsid w:val="00381DB9"/>
    <w:rsid w:val="00387E53"/>
    <w:rsid w:val="003B44F8"/>
    <w:rsid w:val="003D68E7"/>
    <w:rsid w:val="0044216C"/>
    <w:rsid w:val="00461533"/>
    <w:rsid w:val="004835EE"/>
    <w:rsid w:val="004F25B4"/>
    <w:rsid w:val="00514A7B"/>
    <w:rsid w:val="0052138C"/>
    <w:rsid w:val="006307F3"/>
    <w:rsid w:val="00684D04"/>
    <w:rsid w:val="00690915"/>
    <w:rsid w:val="006A15D4"/>
    <w:rsid w:val="007B3AE8"/>
    <w:rsid w:val="00901FDC"/>
    <w:rsid w:val="00915B17"/>
    <w:rsid w:val="009737DA"/>
    <w:rsid w:val="009828A9"/>
    <w:rsid w:val="009B21F6"/>
    <w:rsid w:val="009C2E3D"/>
    <w:rsid w:val="009C3D6D"/>
    <w:rsid w:val="00A04D39"/>
    <w:rsid w:val="00A70072"/>
    <w:rsid w:val="00AD3A5C"/>
    <w:rsid w:val="00AE6AC1"/>
    <w:rsid w:val="00B07E9F"/>
    <w:rsid w:val="00B476C7"/>
    <w:rsid w:val="00B6348A"/>
    <w:rsid w:val="00C813FF"/>
    <w:rsid w:val="00CE3B0D"/>
    <w:rsid w:val="00D703E1"/>
    <w:rsid w:val="00D860E1"/>
    <w:rsid w:val="00DE4E1B"/>
    <w:rsid w:val="00DE5C57"/>
    <w:rsid w:val="00E02E0A"/>
    <w:rsid w:val="00E25A33"/>
    <w:rsid w:val="00E8315B"/>
    <w:rsid w:val="00EA4251"/>
    <w:rsid w:val="00EA5225"/>
    <w:rsid w:val="00EB7C5F"/>
    <w:rsid w:val="00ED57D0"/>
    <w:rsid w:val="00F0318D"/>
    <w:rsid w:val="00F15C60"/>
    <w:rsid w:val="00F4276C"/>
    <w:rsid w:val="00F721A0"/>
    <w:rsid w:val="00F739EC"/>
    <w:rsid w:val="00FB57F0"/>
    <w:rsid w:val="00FF42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f66"/>
    </o:shapedefaults>
    <o:shapelayout v:ext="edit">
      <o:idmap v:ext="edit" data="1"/>
    </o:shapelayout>
  </w:shapeDefaults>
  <w:decimalSymbol w:val="."/>
  <w:listSeparator w:val=","/>
  <w15:docId w15:val="{9ED2194D-FC33-409F-A984-4D0AC74EC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MS Mincho" w:hAnsi="Cambria" w:cs="Times New Roman"/>
        <w:lang w:val="fr-FR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25B4"/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styleId="Prrafodelista">
    <w:name w:val="List Paragraph"/>
    <w:basedOn w:val="Normal"/>
    <w:uiPriority w:val="34"/>
    <w:qFormat/>
    <w:rsid w:val="004F25B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70072"/>
  </w:style>
  <w:style w:type="paragraph" w:styleId="Piedepgina">
    <w:name w:val="footer"/>
    <w:basedOn w:val="Normal"/>
    <w:link w:val="Piedepgina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700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olfo\AppData\Local\Temp\Formato13.3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4122628-B4A5-4FBF-845E-B5AD7FFA65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Formato13.3</Template>
  <TotalTime>1</TotalTime>
  <Pages>1</Pages>
  <Words>362</Words>
  <Characters>1994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Usuario</Company>
  <LinksUpToDate>false</LinksUpToDate>
  <CharactersWithSpaces>2352</CharactersWithSpaces>
  <SharedDoc>false</SharedDoc>
  <HLinks>
    <vt:vector size="6" baseType="variant">
      <vt:variant>
        <vt:i4>49</vt:i4>
      </vt:variant>
      <vt:variant>
        <vt:i4>2103</vt:i4>
      </vt:variant>
      <vt:variant>
        <vt:i4>1025</vt:i4>
      </vt:variant>
      <vt:variant>
        <vt:i4>1</vt:i4>
      </vt:variant>
      <vt:variant>
        <vt:lpwstr>1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Adolfo</dc:creator>
  <cp:lastModifiedBy>CA_05</cp:lastModifiedBy>
  <cp:revision>3</cp:revision>
  <cp:lastPrinted>2015-02-05T21:55:00Z</cp:lastPrinted>
  <dcterms:created xsi:type="dcterms:W3CDTF">2018-07-20T00:23:00Z</dcterms:created>
  <dcterms:modified xsi:type="dcterms:W3CDTF">2018-07-20T00:23:00Z</dcterms:modified>
</cp:coreProperties>
</file>